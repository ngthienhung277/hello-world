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BB4F68">
        <w:rPr>
          <w:b/>
          <w:bCs/>
          <w:sz w:val="32"/>
          <w:szCs w:val="32"/>
          <w:lang w:val="en"/>
        </w:rPr>
        <w:t>BÁO CÁO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sidR="005F2CA3">
        <w:rPr>
          <w:b/>
          <w:bCs/>
          <w:sz w:val="28"/>
          <w:szCs w:val="28"/>
        </w:rPr>
        <w:t>6050301</w:t>
      </w:r>
    </w:p>
    <w:p w:rsidR="00BB4F68" w:rsidRPr="005F2CA3" w:rsidRDefault="00BB4F68" w:rsidP="003218FF">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7572DC1" wp14:editId="368305B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BB4F68">
      <w:pPr>
        <w:suppressAutoHyphens/>
        <w:autoSpaceDE w:val="0"/>
        <w:autoSpaceDN w:val="0"/>
        <w:adjustRightInd w:val="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r>
      <w:r w:rsidR="00BB4F68">
        <w:rPr>
          <w:b/>
          <w:bCs/>
          <w:sz w:val="32"/>
          <w:szCs w:val="32"/>
          <w:lang w:val="en"/>
        </w:rPr>
        <w:t>BÁO CÁO MÔN KIẾN TẬP CÔNG NGHIỆP</w:t>
      </w:r>
    </w:p>
    <w:p w:rsidR="005F2CA3" w:rsidRDefault="005F2CA3" w:rsidP="00BB4F68">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BB4F68" w:rsidRPr="00BB4F68" w:rsidRDefault="00BB4F68" w:rsidP="00BB4F68">
      <w:pPr>
        <w:suppressAutoHyphens/>
        <w:autoSpaceDE w:val="0"/>
        <w:autoSpaceDN w:val="0"/>
        <w:adjustRightInd w:val="0"/>
        <w:spacing w:line="360" w:lineRule="auto"/>
        <w:ind w:firstLine="720"/>
        <w:jc w:val="center"/>
        <w:rPr>
          <w:b/>
          <w:bCs/>
          <w:sz w:val="32"/>
          <w:szCs w:val="32"/>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Default="005F2CA3" w:rsidP="005F2CA3">
      <w:pPr>
        <w:suppressAutoHyphens/>
        <w:autoSpaceDE w:val="0"/>
        <w:autoSpaceDN w:val="0"/>
        <w:adjustRightInd w:val="0"/>
        <w:spacing w:line="360" w:lineRule="auto"/>
        <w:jc w:val="right"/>
        <w:rPr>
          <w:b/>
          <w:bCs/>
          <w:sz w:val="28"/>
          <w:szCs w:val="28"/>
        </w:rPr>
      </w:pPr>
      <w:r w:rsidRPr="00CA1C39">
        <w:rPr>
          <w:sz w:val="28"/>
          <w:szCs w:val="28"/>
          <w:lang w:val="vi-VN"/>
        </w:rPr>
        <w:t xml:space="preserve">Lớp   </w:t>
      </w:r>
      <w:r w:rsidR="00BB4F68">
        <w:rPr>
          <w:sz w:val="28"/>
          <w:szCs w:val="28"/>
          <w:lang w:val="vi-VN"/>
        </w:rPr>
        <w:t>:</w:t>
      </w:r>
      <w:r w:rsidRPr="00CA1C39">
        <w:rPr>
          <w:b/>
          <w:bCs/>
          <w:sz w:val="28"/>
          <w:szCs w:val="28"/>
          <w:lang w:val="vi-VN"/>
        </w:rPr>
        <w:t xml:space="preserve">    1</w:t>
      </w:r>
      <w:r>
        <w:rPr>
          <w:b/>
          <w:bCs/>
          <w:sz w:val="28"/>
          <w:szCs w:val="28"/>
        </w:rPr>
        <w:t>6050301</w:t>
      </w:r>
    </w:p>
    <w:p w:rsidR="00BB4F68" w:rsidRPr="005F2CA3" w:rsidRDefault="00BB4F68" w:rsidP="005F2CA3">
      <w:pPr>
        <w:suppressAutoHyphens/>
        <w:autoSpaceDE w:val="0"/>
        <w:autoSpaceDN w:val="0"/>
        <w:adjustRightInd w:val="0"/>
        <w:spacing w:line="360" w:lineRule="auto"/>
        <w:jc w:val="right"/>
        <w:rPr>
          <w:sz w:val="28"/>
          <w:szCs w:val="28"/>
        </w:rPr>
      </w:pPr>
      <w:r w:rsidRPr="00CA1C39">
        <w:rPr>
          <w:b/>
          <w:bCs/>
          <w:sz w:val="28"/>
          <w:szCs w:val="28"/>
          <w:lang w:val="vi-VN"/>
        </w:rPr>
        <w:t>1</w:t>
      </w:r>
      <w:r>
        <w:rPr>
          <w:b/>
          <w:bCs/>
          <w:sz w:val="28"/>
          <w:szCs w:val="28"/>
        </w:rPr>
        <w:t>6050303</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BB4F68">
        <w:rPr>
          <w:sz w:val="28"/>
          <w:szCs w:val="28"/>
        </w:rPr>
        <w:t xml:space="preserve"> </w:t>
      </w:r>
      <w:r w:rsidR="00BB4F6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759725"/>
      <w:r w:rsidRPr="00DB7595">
        <w:rPr>
          <w:lang w:val="vi-VN"/>
        </w:rPr>
        <w:lastRenderedPageBreak/>
        <w:t>LỜI CẢM ƠN</w:t>
      </w:r>
      <w:bookmarkEnd w:id="0"/>
    </w:p>
    <w:p w:rsidR="00B170FB" w:rsidRDefault="001A4ED7" w:rsidP="00B170FB">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chúng em đã nhận được rất nhiều sự quan tâm, giúp đỡ của quý Thầy C</w:t>
      </w:r>
      <w:r w:rsidR="00B170FB">
        <w:rPr>
          <w:rFonts w:eastAsia="SimSun"/>
          <w:sz w:val="26"/>
          <w:szCs w:val="26"/>
        </w:rPr>
        <w:t>ô, gia đình, bạn bè cùng các anh trong công ty</w:t>
      </w:r>
      <w:r>
        <w:rPr>
          <w:rFonts w:eastAsia="SimSun"/>
          <w:sz w:val="26"/>
          <w:szCs w:val="26"/>
        </w:rPr>
        <w:t>.</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chúng em là rất hữu ích đối với sinh viên ngành Khoa Học Máy Tính. Đó là môn “Kiến tập công nghiệp”.</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Chúng em xin chân thành cảm ơn Thầy Trần Thanh Phước đã tận tâm theo dõi trên hành trang bước vào doanh nghiệp. Nếu không có những lời hướng dẫn, dạy bảo của thầy thì chúng em nghĩ đồ án của chúng em rất khó có thể hoàn thiện được. Một lần nữa, chúng em xin chân thành cảm ơn thầy. Bước đầu đi vào thực tế, tìm hiểu về Integration Azure/ Jenkins/ GitHub , kiến thức của chúng em còn hạn chế và còn nhiều bỡ ngỡ. Do vậy, không tránh khỏi những thiếu sót là điều chắc chắn, chúng em rất mong nhận được những ý kiến đóng góp quý báu của Thầy và các bạn cùng lớp để kiến thức của chúng em trong lĩnh vực này được hoàn thiện hơn.</w:t>
      </w:r>
    </w:p>
    <w:p w:rsidR="001A4ED7" w:rsidRDefault="001A4ED7" w:rsidP="001A4ED7">
      <w:pPr>
        <w:pBdr>
          <w:top w:val="none" w:sz="0" w:space="1" w:color="auto"/>
          <w:left w:val="none" w:sz="0" w:space="4" w:color="auto"/>
          <w:bottom w:val="none" w:sz="0" w:space="1" w:color="auto"/>
          <w:right w:val="none" w:sz="0" w:space="4" w:color="auto"/>
        </w:pBdr>
        <w:spacing w:line="360" w:lineRule="auto"/>
        <w:ind w:firstLine="420"/>
        <w:jc w:val="both"/>
        <w:rPr>
          <w:rFonts w:eastAsia="SimSun"/>
          <w:sz w:val="26"/>
          <w:szCs w:val="26"/>
        </w:rPr>
      </w:pPr>
      <w:r>
        <w:rPr>
          <w:rFonts w:eastAsia="SimSun"/>
          <w:sz w:val="26"/>
          <w:szCs w:val="26"/>
        </w:rPr>
        <w:t>Lời Cảm Ơn thầy Trần Thanh Phước | SVTH : Nguyễn Thiện Hưng, Trần Bảo Duy. Sau cùng, chúng em xin kính chúc quý Thầy Cô trong Khoa Công Nghệ Thông Tin thật dồi dào sức khỏe, niềm tin để tiếp tục thực hiện sứ mệnh cao đẹp của mình là truyền đạt kiến thức cho thế hệ mai sau.</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C133E6">
        <w:rPr>
          <w:sz w:val="26"/>
          <w:szCs w:val="26"/>
        </w:rPr>
        <w:t>Trần Thanh Phước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759726"/>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291721" w:rsidRPr="00C3700B" w:rsidRDefault="00B118C8" w:rsidP="00C3700B">
      <w:pPr>
        <w:pStyle w:val="Tiumccp1"/>
        <w:rPr>
          <w:sz w:val="32"/>
          <w:szCs w:val="32"/>
          <w:lang w:val="vi-VN"/>
        </w:rPr>
      </w:pPr>
      <w:r w:rsidRPr="00B118C8">
        <w:rPr>
          <w:lang w:val="vi-VN"/>
        </w:rPr>
        <w:br w:type="page"/>
      </w:r>
    </w:p>
    <w:p w:rsidR="00DB7595" w:rsidRDefault="00DB7595">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p>
    <w:p w:rsidR="007E6AB9" w:rsidRPr="007E6AB9" w:rsidRDefault="007E6AB9" w:rsidP="002D796D">
      <w:pPr>
        <w:pStyle w:val="Chng"/>
        <w:jc w:val="center"/>
      </w:pPr>
      <w:bookmarkStart w:id="2" w:name="_Toc11759727"/>
      <w:r>
        <w:lastRenderedPageBreak/>
        <w:t>MỤC LỤC</w:t>
      </w:r>
      <w:bookmarkEnd w:id="2"/>
    </w:p>
    <w:p w:rsidR="00B631C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759725" w:history="1">
        <w:r w:rsidR="00B631CF" w:rsidRPr="001E5C46">
          <w:rPr>
            <w:rStyle w:val="Hyperlink"/>
            <w:noProof/>
            <w:lang w:val="vi-VN"/>
          </w:rPr>
          <w:t>LỜI CẢM ƠN</w:t>
        </w:r>
        <w:r w:rsidR="00B631CF">
          <w:rPr>
            <w:noProof/>
            <w:webHidden/>
          </w:rPr>
          <w:tab/>
        </w:r>
        <w:r w:rsidR="00B631CF">
          <w:rPr>
            <w:noProof/>
            <w:webHidden/>
          </w:rPr>
          <w:fldChar w:fldCharType="begin"/>
        </w:r>
        <w:r w:rsidR="00B631CF">
          <w:rPr>
            <w:noProof/>
            <w:webHidden/>
          </w:rPr>
          <w:instrText xml:space="preserve"> PAGEREF _Toc11759725 \h </w:instrText>
        </w:r>
        <w:r w:rsidR="00B631CF">
          <w:rPr>
            <w:noProof/>
            <w:webHidden/>
          </w:rPr>
        </w:r>
        <w:r w:rsidR="00B631CF">
          <w:rPr>
            <w:noProof/>
            <w:webHidden/>
          </w:rPr>
          <w:fldChar w:fldCharType="separate"/>
        </w:r>
        <w:r w:rsidR="00B631CF">
          <w:rPr>
            <w:noProof/>
            <w:webHidden/>
          </w:rPr>
          <w:t>i</w:t>
        </w:r>
        <w:r w:rsidR="00B631CF">
          <w:rPr>
            <w:noProof/>
            <w:webHidden/>
          </w:rPr>
          <w:fldChar w:fldCharType="end"/>
        </w:r>
      </w:hyperlink>
    </w:p>
    <w:p w:rsidR="00B631CF" w:rsidRDefault="00EB4ECB">
      <w:pPr>
        <w:pStyle w:val="TOC1"/>
        <w:tabs>
          <w:tab w:val="right" w:leader="dot" w:pos="9111"/>
        </w:tabs>
        <w:rPr>
          <w:rFonts w:asciiTheme="minorHAnsi" w:eastAsiaTheme="minorEastAsia" w:hAnsiTheme="minorHAnsi" w:cstheme="minorBidi"/>
          <w:noProof/>
          <w:sz w:val="22"/>
          <w:szCs w:val="22"/>
        </w:rPr>
      </w:pPr>
      <w:hyperlink w:anchor="_Toc11759726" w:history="1">
        <w:r w:rsidR="00B631CF" w:rsidRPr="001E5C46">
          <w:rPr>
            <w:rStyle w:val="Hyperlink"/>
            <w:noProof/>
            <w:lang w:val="vi-VN"/>
          </w:rPr>
          <w:t>PHẦN XÁC NHẬN VÀ ĐÁNH GIÁ CỦA GIẢNG VIÊN</w:t>
        </w:r>
        <w:r w:rsidR="00B631CF">
          <w:rPr>
            <w:noProof/>
            <w:webHidden/>
          </w:rPr>
          <w:tab/>
        </w:r>
        <w:r w:rsidR="00B631CF">
          <w:rPr>
            <w:noProof/>
            <w:webHidden/>
          </w:rPr>
          <w:fldChar w:fldCharType="begin"/>
        </w:r>
        <w:r w:rsidR="00B631CF">
          <w:rPr>
            <w:noProof/>
            <w:webHidden/>
          </w:rPr>
          <w:instrText xml:space="preserve"> PAGEREF _Toc11759726 \h </w:instrText>
        </w:r>
        <w:r w:rsidR="00B631CF">
          <w:rPr>
            <w:noProof/>
            <w:webHidden/>
          </w:rPr>
        </w:r>
        <w:r w:rsidR="00B631CF">
          <w:rPr>
            <w:noProof/>
            <w:webHidden/>
          </w:rPr>
          <w:fldChar w:fldCharType="separate"/>
        </w:r>
        <w:r w:rsidR="00B631CF">
          <w:rPr>
            <w:noProof/>
            <w:webHidden/>
          </w:rPr>
          <w:t>iii</w:t>
        </w:r>
        <w:r w:rsidR="00B631CF">
          <w:rPr>
            <w:noProof/>
            <w:webHidden/>
          </w:rPr>
          <w:fldChar w:fldCharType="end"/>
        </w:r>
      </w:hyperlink>
    </w:p>
    <w:p w:rsidR="00B631CF" w:rsidRDefault="00EB4ECB">
      <w:pPr>
        <w:pStyle w:val="TOC1"/>
        <w:tabs>
          <w:tab w:val="right" w:leader="dot" w:pos="9111"/>
        </w:tabs>
        <w:rPr>
          <w:rFonts w:asciiTheme="minorHAnsi" w:eastAsiaTheme="minorEastAsia" w:hAnsiTheme="minorHAnsi" w:cstheme="minorBidi"/>
          <w:noProof/>
          <w:sz w:val="22"/>
          <w:szCs w:val="22"/>
        </w:rPr>
      </w:pPr>
      <w:hyperlink w:anchor="_Toc11759727" w:history="1">
        <w:r w:rsidR="00B631CF" w:rsidRPr="001E5C46">
          <w:rPr>
            <w:rStyle w:val="Hyperlink"/>
            <w:noProof/>
          </w:rPr>
          <w:t>MỤC LỤC</w:t>
        </w:r>
        <w:r w:rsidR="00B631CF">
          <w:rPr>
            <w:noProof/>
            <w:webHidden/>
          </w:rPr>
          <w:tab/>
        </w:r>
        <w:r w:rsidR="00B631CF">
          <w:rPr>
            <w:noProof/>
            <w:webHidden/>
          </w:rPr>
          <w:fldChar w:fldCharType="begin"/>
        </w:r>
        <w:r w:rsidR="00B631CF">
          <w:rPr>
            <w:noProof/>
            <w:webHidden/>
          </w:rPr>
          <w:instrText xml:space="preserve"> PAGEREF _Toc11759727 \h </w:instrText>
        </w:r>
        <w:r w:rsidR="00B631CF">
          <w:rPr>
            <w:noProof/>
            <w:webHidden/>
          </w:rPr>
        </w:r>
        <w:r w:rsidR="00B631CF">
          <w:rPr>
            <w:noProof/>
            <w:webHidden/>
          </w:rPr>
          <w:fldChar w:fldCharType="separate"/>
        </w:r>
        <w:r w:rsidR="00B631CF">
          <w:rPr>
            <w:noProof/>
            <w:webHidden/>
          </w:rPr>
          <w:t>1</w:t>
        </w:r>
        <w:r w:rsidR="00B631CF">
          <w:rPr>
            <w:noProof/>
            <w:webHidden/>
          </w:rPr>
          <w:fldChar w:fldCharType="end"/>
        </w:r>
      </w:hyperlink>
    </w:p>
    <w:p w:rsidR="00B631CF" w:rsidRDefault="00EB4ECB">
      <w:pPr>
        <w:pStyle w:val="TOC1"/>
        <w:tabs>
          <w:tab w:val="right" w:leader="dot" w:pos="9111"/>
        </w:tabs>
        <w:rPr>
          <w:rFonts w:asciiTheme="minorHAnsi" w:eastAsiaTheme="minorEastAsia" w:hAnsiTheme="minorHAnsi" w:cstheme="minorBidi"/>
          <w:noProof/>
          <w:sz w:val="22"/>
          <w:szCs w:val="22"/>
        </w:rPr>
      </w:pPr>
      <w:hyperlink w:anchor="_Toc11759728" w:history="1">
        <w:r w:rsidR="00B631CF" w:rsidRPr="001E5C46">
          <w:rPr>
            <w:rStyle w:val="Hyperlink"/>
            <w:noProof/>
          </w:rPr>
          <w:t>DANH MỤC CÁC BẢNG BIỂU, HÌNH VẼ, ĐỒ THỊ</w:t>
        </w:r>
        <w:r w:rsidR="00B631CF">
          <w:rPr>
            <w:noProof/>
            <w:webHidden/>
          </w:rPr>
          <w:tab/>
        </w:r>
        <w:r w:rsidR="00B631CF">
          <w:rPr>
            <w:noProof/>
            <w:webHidden/>
          </w:rPr>
          <w:fldChar w:fldCharType="begin"/>
        </w:r>
        <w:r w:rsidR="00B631CF">
          <w:rPr>
            <w:noProof/>
            <w:webHidden/>
          </w:rPr>
          <w:instrText xml:space="preserve"> PAGEREF _Toc11759728 \h </w:instrText>
        </w:r>
        <w:r w:rsidR="00B631CF">
          <w:rPr>
            <w:noProof/>
            <w:webHidden/>
          </w:rPr>
        </w:r>
        <w:r w:rsidR="00B631CF">
          <w:rPr>
            <w:noProof/>
            <w:webHidden/>
          </w:rPr>
          <w:fldChar w:fldCharType="separate"/>
        </w:r>
        <w:r w:rsidR="00B631CF">
          <w:rPr>
            <w:noProof/>
            <w:webHidden/>
          </w:rPr>
          <w:t>3</w:t>
        </w:r>
        <w:r w:rsidR="00B631CF">
          <w:rPr>
            <w:noProof/>
            <w:webHidden/>
          </w:rPr>
          <w:fldChar w:fldCharType="end"/>
        </w:r>
      </w:hyperlink>
    </w:p>
    <w:p w:rsidR="00B631CF" w:rsidRDefault="00EB4ECB">
      <w:pPr>
        <w:pStyle w:val="TOC1"/>
        <w:tabs>
          <w:tab w:val="right" w:leader="dot" w:pos="9111"/>
        </w:tabs>
        <w:rPr>
          <w:rFonts w:asciiTheme="minorHAnsi" w:eastAsiaTheme="minorEastAsia" w:hAnsiTheme="minorHAnsi" w:cstheme="minorBidi"/>
          <w:noProof/>
          <w:sz w:val="22"/>
          <w:szCs w:val="22"/>
        </w:rPr>
      </w:pPr>
      <w:hyperlink w:anchor="_Toc11759729" w:history="1">
        <w:r w:rsidR="00B631CF" w:rsidRPr="001E5C46">
          <w:rPr>
            <w:rStyle w:val="Hyperlink"/>
            <w:noProof/>
          </w:rPr>
          <w:t>CHƯƠNG 1 – GITHUB</w:t>
        </w:r>
        <w:r w:rsidR="00B631CF">
          <w:rPr>
            <w:noProof/>
            <w:webHidden/>
          </w:rPr>
          <w:tab/>
        </w:r>
        <w:r w:rsidR="00B631CF">
          <w:rPr>
            <w:noProof/>
            <w:webHidden/>
          </w:rPr>
          <w:fldChar w:fldCharType="begin"/>
        </w:r>
        <w:r w:rsidR="00B631CF">
          <w:rPr>
            <w:noProof/>
            <w:webHidden/>
          </w:rPr>
          <w:instrText xml:space="preserve"> PAGEREF _Toc11759729 \h </w:instrText>
        </w:r>
        <w:r w:rsidR="00B631CF">
          <w:rPr>
            <w:noProof/>
            <w:webHidden/>
          </w:rPr>
        </w:r>
        <w:r w:rsidR="00B631CF">
          <w:rPr>
            <w:noProof/>
            <w:webHidden/>
          </w:rPr>
          <w:fldChar w:fldCharType="separate"/>
        </w:r>
        <w:r w:rsidR="00B631CF">
          <w:rPr>
            <w:noProof/>
            <w:webHidden/>
          </w:rPr>
          <w:t>4</w:t>
        </w:r>
        <w:r w:rsidR="00B631CF">
          <w:rPr>
            <w:noProof/>
            <w:webHidden/>
          </w:rPr>
          <w:fldChar w:fldCharType="end"/>
        </w:r>
      </w:hyperlink>
    </w:p>
    <w:p w:rsidR="00B631CF" w:rsidRDefault="00EB4ECB">
      <w:pPr>
        <w:pStyle w:val="TOC2"/>
        <w:tabs>
          <w:tab w:val="left" w:pos="1440"/>
          <w:tab w:val="right" w:leader="dot" w:pos="9111"/>
        </w:tabs>
        <w:rPr>
          <w:rFonts w:asciiTheme="minorHAnsi" w:eastAsiaTheme="minorEastAsia" w:hAnsiTheme="minorHAnsi" w:cstheme="minorBidi"/>
          <w:noProof/>
          <w:sz w:val="22"/>
          <w:szCs w:val="22"/>
        </w:rPr>
      </w:pPr>
      <w:hyperlink w:anchor="_Toc11759730" w:history="1">
        <w:r w:rsidR="00B631CF" w:rsidRPr="001E5C46">
          <w:rPr>
            <w:rStyle w:val="Hyperlink"/>
            <w:noProof/>
          </w:rPr>
          <w:t>1.1</w:t>
        </w:r>
        <w:r w:rsidR="00B631CF">
          <w:rPr>
            <w:rFonts w:asciiTheme="minorHAnsi" w:eastAsiaTheme="minorEastAsia" w:hAnsiTheme="minorHAnsi" w:cstheme="minorBidi"/>
            <w:noProof/>
            <w:sz w:val="22"/>
            <w:szCs w:val="22"/>
          </w:rPr>
          <w:tab/>
        </w:r>
        <w:r w:rsidR="00B631CF" w:rsidRPr="001E5C46">
          <w:rPr>
            <w:rStyle w:val="Hyperlink"/>
            <w:noProof/>
          </w:rPr>
          <w:t>Tổng quan về GitHub:</w:t>
        </w:r>
        <w:r w:rsidR="00B631CF">
          <w:rPr>
            <w:noProof/>
            <w:webHidden/>
          </w:rPr>
          <w:tab/>
        </w:r>
        <w:r w:rsidR="00B631CF">
          <w:rPr>
            <w:noProof/>
            <w:webHidden/>
          </w:rPr>
          <w:fldChar w:fldCharType="begin"/>
        </w:r>
        <w:r w:rsidR="00B631CF">
          <w:rPr>
            <w:noProof/>
            <w:webHidden/>
          </w:rPr>
          <w:instrText xml:space="preserve"> PAGEREF _Toc11759730 \h </w:instrText>
        </w:r>
        <w:r w:rsidR="00B631CF">
          <w:rPr>
            <w:noProof/>
            <w:webHidden/>
          </w:rPr>
        </w:r>
        <w:r w:rsidR="00B631CF">
          <w:rPr>
            <w:noProof/>
            <w:webHidden/>
          </w:rPr>
          <w:fldChar w:fldCharType="separate"/>
        </w:r>
        <w:r w:rsidR="00B631CF">
          <w:rPr>
            <w:noProof/>
            <w:webHidden/>
          </w:rPr>
          <w:t>4</w:t>
        </w:r>
        <w:r w:rsidR="00B631CF">
          <w:rPr>
            <w:noProof/>
            <w:webHidden/>
          </w:rPr>
          <w:fldChar w:fldCharType="end"/>
        </w:r>
      </w:hyperlink>
    </w:p>
    <w:p w:rsidR="00B631CF" w:rsidRDefault="00EB4ECB">
      <w:pPr>
        <w:pStyle w:val="TOC3"/>
        <w:tabs>
          <w:tab w:val="left" w:pos="2245"/>
          <w:tab w:val="right" w:leader="dot" w:pos="9111"/>
        </w:tabs>
        <w:rPr>
          <w:rFonts w:asciiTheme="minorHAnsi" w:eastAsiaTheme="minorEastAsia" w:hAnsiTheme="minorHAnsi" w:cstheme="minorBidi"/>
          <w:noProof/>
          <w:sz w:val="22"/>
          <w:szCs w:val="22"/>
        </w:rPr>
      </w:pPr>
      <w:hyperlink w:anchor="_Toc11759731" w:history="1">
        <w:r w:rsidR="00B631CF" w:rsidRPr="001E5C46">
          <w:rPr>
            <w:rStyle w:val="Hyperlink"/>
            <w:noProof/>
          </w:rPr>
          <w:t>1.1.1.</w:t>
        </w:r>
        <w:r w:rsidR="00B631CF">
          <w:rPr>
            <w:rFonts w:asciiTheme="minorHAnsi" w:eastAsiaTheme="minorEastAsia" w:hAnsiTheme="minorHAnsi" w:cstheme="minorBidi"/>
            <w:noProof/>
            <w:sz w:val="22"/>
            <w:szCs w:val="22"/>
          </w:rPr>
          <w:tab/>
        </w:r>
        <w:r w:rsidR="005436A1">
          <w:rPr>
            <w:rStyle w:val="Hyperlink"/>
            <w:noProof/>
          </w:rPr>
          <w:t>Khái niệm về GitHub</w:t>
        </w:r>
        <w:r w:rsidR="00B631CF">
          <w:rPr>
            <w:noProof/>
            <w:webHidden/>
          </w:rPr>
          <w:tab/>
        </w:r>
        <w:r w:rsidR="00B631CF">
          <w:rPr>
            <w:noProof/>
            <w:webHidden/>
          </w:rPr>
          <w:fldChar w:fldCharType="begin"/>
        </w:r>
        <w:r w:rsidR="00B631CF">
          <w:rPr>
            <w:noProof/>
            <w:webHidden/>
          </w:rPr>
          <w:instrText xml:space="preserve"> PAGEREF _Toc11759731 \h </w:instrText>
        </w:r>
        <w:r w:rsidR="00B631CF">
          <w:rPr>
            <w:noProof/>
            <w:webHidden/>
          </w:rPr>
        </w:r>
        <w:r w:rsidR="00B631CF">
          <w:rPr>
            <w:noProof/>
            <w:webHidden/>
          </w:rPr>
          <w:fldChar w:fldCharType="separate"/>
        </w:r>
        <w:r w:rsidR="00B631CF">
          <w:rPr>
            <w:noProof/>
            <w:webHidden/>
          </w:rPr>
          <w:t>4</w:t>
        </w:r>
        <w:r w:rsidR="00B631CF">
          <w:rPr>
            <w:noProof/>
            <w:webHidden/>
          </w:rPr>
          <w:fldChar w:fldCharType="end"/>
        </w:r>
      </w:hyperlink>
    </w:p>
    <w:p w:rsidR="00B631CF" w:rsidRDefault="00EB4ECB">
      <w:pPr>
        <w:pStyle w:val="TOC3"/>
        <w:tabs>
          <w:tab w:val="left" w:pos="2180"/>
          <w:tab w:val="right" w:leader="dot" w:pos="9111"/>
        </w:tabs>
        <w:rPr>
          <w:rFonts w:asciiTheme="minorHAnsi" w:eastAsiaTheme="minorEastAsia" w:hAnsiTheme="minorHAnsi" w:cstheme="minorBidi"/>
          <w:noProof/>
          <w:sz w:val="22"/>
          <w:szCs w:val="22"/>
        </w:rPr>
      </w:pPr>
      <w:hyperlink w:anchor="_Toc11759732" w:history="1">
        <w:r w:rsidR="00B631CF" w:rsidRPr="001E5C46">
          <w:rPr>
            <w:rStyle w:val="Hyperlink"/>
            <w:noProof/>
          </w:rPr>
          <w:t>1.1.2</w:t>
        </w:r>
        <w:r w:rsidR="00B631CF">
          <w:rPr>
            <w:rFonts w:asciiTheme="minorHAnsi" w:eastAsiaTheme="minorEastAsia" w:hAnsiTheme="minorHAnsi" w:cstheme="minorBidi"/>
            <w:noProof/>
            <w:sz w:val="22"/>
            <w:szCs w:val="22"/>
          </w:rPr>
          <w:tab/>
        </w:r>
        <w:r w:rsidR="00B631CF" w:rsidRPr="001E5C46">
          <w:rPr>
            <w:rStyle w:val="Hyperlink"/>
            <w:noProof/>
          </w:rPr>
          <w:t>Những khái niệm liên quan:</w:t>
        </w:r>
        <w:r w:rsidR="00B631CF">
          <w:rPr>
            <w:noProof/>
            <w:webHidden/>
          </w:rPr>
          <w:tab/>
        </w:r>
        <w:r w:rsidR="00B631CF">
          <w:rPr>
            <w:noProof/>
            <w:webHidden/>
          </w:rPr>
          <w:fldChar w:fldCharType="begin"/>
        </w:r>
        <w:r w:rsidR="00B631CF">
          <w:rPr>
            <w:noProof/>
            <w:webHidden/>
          </w:rPr>
          <w:instrText xml:space="preserve"> PAGEREF _Toc11759732 \h </w:instrText>
        </w:r>
        <w:r w:rsidR="00B631CF">
          <w:rPr>
            <w:noProof/>
            <w:webHidden/>
          </w:rPr>
        </w:r>
        <w:r w:rsidR="00B631CF">
          <w:rPr>
            <w:noProof/>
            <w:webHidden/>
          </w:rPr>
          <w:fldChar w:fldCharType="separate"/>
        </w:r>
        <w:r w:rsidR="00B631CF">
          <w:rPr>
            <w:noProof/>
            <w:webHidden/>
          </w:rPr>
          <w:t>5</w:t>
        </w:r>
        <w:r w:rsidR="00B631CF">
          <w:rPr>
            <w:noProof/>
            <w:webHidden/>
          </w:rPr>
          <w:fldChar w:fldCharType="end"/>
        </w:r>
      </w:hyperlink>
    </w:p>
    <w:p w:rsidR="00B631CF" w:rsidRDefault="00EB4ECB">
      <w:pPr>
        <w:pStyle w:val="TOC4"/>
        <w:tabs>
          <w:tab w:val="right" w:leader="dot" w:pos="9111"/>
        </w:tabs>
        <w:rPr>
          <w:rFonts w:asciiTheme="minorHAnsi" w:eastAsiaTheme="minorEastAsia" w:hAnsiTheme="minorHAnsi" w:cstheme="minorBidi"/>
          <w:noProof/>
          <w:sz w:val="22"/>
          <w:szCs w:val="22"/>
        </w:rPr>
      </w:pPr>
      <w:hyperlink w:anchor="_Toc11759733" w:history="1">
        <w:r w:rsidR="00B631CF" w:rsidRPr="001E5C46">
          <w:rPr>
            <w:rStyle w:val="Hyperlink"/>
            <w:noProof/>
          </w:rPr>
          <w:t>1.1.1.1 Tiểu mục cấp 3</w:t>
        </w:r>
        <w:r w:rsidR="00B631CF">
          <w:rPr>
            <w:noProof/>
            <w:webHidden/>
          </w:rPr>
          <w:tab/>
        </w:r>
        <w:r w:rsidR="00B631CF">
          <w:rPr>
            <w:noProof/>
            <w:webHidden/>
          </w:rPr>
          <w:fldChar w:fldCharType="begin"/>
        </w:r>
        <w:r w:rsidR="00B631CF">
          <w:rPr>
            <w:noProof/>
            <w:webHidden/>
          </w:rPr>
          <w:instrText xml:space="preserve"> PAGEREF _Toc11759733 \h </w:instrText>
        </w:r>
        <w:r w:rsidR="00B631CF">
          <w:rPr>
            <w:noProof/>
            <w:webHidden/>
          </w:rPr>
        </w:r>
        <w:r w:rsidR="00B631CF">
          <w:rPr>
            <w:noProof/>
            <w:webHidden/>
          </w:rPr>
          <w:fldChar w:fldCharType="separate"/>
        </w:r>
        <w:r w:rsidR="00B631CF">
          <w:rPr>
            <w:noProof/>
            <w:webHidden/>
          </w:rPr>
          <w:t>10</w:t>
        </w:r>
        <w:r w:rsidR="00B631CF">
          <w:rPr>
            <w:noProof/>
            <w:webHidden/>
          </w:rPr>
          <w:fldChar w:fldCharType="end"/>
        </w:r>
      </w:hyperlink>
    </w:p>
    <w:p w:rsidR="00B631CF" w:rsidRDefault="00EB4ECB">
      <w:pPr>
        <w:pStyle w:val="TOC4"/>
        <w:tabs>
          <w:tab w:val="right" w:leader="dot" w:pos="9111"/>
        </w:tabs>
        <w:rPr>
          <w:rFonts w:asciiTheme="minorHAnsi" w:eastAsiaTheme="minorEastAsia" w:hAnsiTheme="minorHAnsi" w:cstheme="minorBidi"/>
          <w:noProof/>
          <w:sz w:val="22"/>
          <w:szCs w:val="22"/>
        </w:rPr>
      </w:pPr>
      <w:hyperlink w:anchor="_Toc11759734" w:history="1">
        <w:r w:rsidR="00B631CF" w:rsidRPr="001E5C46">
          <w:rPr>
            <w:rStyle w:val="Hyperlink"/>
            <w:noProof/>
          </w:rPr>
          <w:t>1.1.1.2 Tiểu mục cấp 3 tiếp theo.</w:t>
        </w:r>
        <w:r w:rsidR="00B631CF">
          <w:rPr>
            <w:noProof/>
            <w:webHidden/>
          </w:rPr>
          <w:tab/>
        </w:r>
        <w:r w:rsidR="00B631CF">
          <w:rPr>
            <w:noProof/>
            <w:webHidden/>
          </w:rPr>
          <w:fldChar w:fldCharType="begin"/>
        </w:r>
        <w:r w:rsidR="00B631CF">
          <w:rPr>
            <w:noProof/>
            <w:webHidden/>
          </w:rPr>
          <w:instrText xml:space="preserve"> PAGEREF _Toc11759734 \h </w:instrText>
        </w:r>
        <w:r w:rsidR="00B631CF">
          <w:rPr>
            <w:noProof/>
            <w:webHidden/>
          </w:rPr>
        </w:r>
        <w:r w:rsidR="00B631CF">
          <w:rPr>
            <w:noProof/>
            <w:webHidden/>
          </w:rPr>
          <w:fldChar w:fldCharType="separate"/>
        </w:r>
        <w:r w:rsidR="00B631CF">
          <w:rPr>
            <w:noProof/>
            <w:webHidden/>
          </w:rPr>
          <w:t>10</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35" w:history="1">
        <w:r w:rsidR="00B631CF" w:rsidRPr="001E5C46">
          <w:rPr>
            <w:rStyle w:val="Hyperlink"/>
            <w:noProof/>
          </w:rPr>
          <w:t>1.1.2 Tiểu mục cấp 2 tiếp theo</w:t>
        </w:r>
        <w:r w:rsidR="00B631CF">
          <w:rPr>
            <w:noProof/>
            <w:webHidden/>
          </w:rPr>
          <w:tab/>
        </w:r>
        <w:r w:rsidR="00B631CF">
          <w:rPr>
            <w:noProof/>
            <w:webHidden/>
          </w:rPr>
          <w:fldChar w:fldCharType="begin"/>
        </w:r>
        <w:r w:rsidR="00B631CF">
          <w:rPr>
            <w:noProof/>
            <w:webHidden/>
          </w:rPr>
          <w:instrText xml:space="preserve"> PAGEREF _Toc11759735 \h </w:instrText>
        </w:r>
        <w:r w:rsidR="00B631CF">
          <w:rPr>
            <w:noProof/>
            <w:webHidden/>
          </w:rPr>
        </w:r>
        <w:r w:rsidR="00B631CF">
          <w:rPr>
            <w:noProof/>
            <w:webHidden/>
          </w:rPr>
          <w:fldChar w:fldCharType="separate"/>
        </w:r>
        <w:r w:rsidR="00B631CF">
          <w:rPr>
            <w:noProof/>
            <w:webHidden/>
          </w:rPr>
          <w:t>10</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36" w:history="1">
        <w:r w:rsidR="00B631CF" w:rsidRPr="001E5C46">
          <w:rPr>
            <w:rStyle w:val="Hyperlink"/>
            <w:noProof/>
          </w:rPr>
          <w:t>1.2 Nội dung của chương này</w:t>
        </w:r>
        <w:r w:rsidR="00B631CF">
          <w:rPr>
            <w:noProof/>
            <w:webHidden/>
          </w:rPr>
          <w:tab/>
        </w:r>
        <w:r w:rsidR="00B631CF">
          <w:rPr>
            <w:noProof/>
            <w:webHidden/>
          </w:rPr>
          <w:fldChar w:fldCharType="begin"/>
        </w:r>
        <w:r w:rsidR="00B631CF">
          <w:rPr>
            <w:noProof/>
            <w:webHidden/>
          </w:rPr>
          <w:instrText xml:space="preserve"> PAGEREF _Toc11759736 \h </w:instrText>
        </w:r>
        <w:r w:rsidR="00B631CF">
          <w:rPr>
            <w:noProof/>
            <w:webHidden/>
          </w:rPr>
        </w:r>
        <w:r w:rsidR="00B631CF">
          <w:rPr>
            <w:noProof/>
            <w:webHidden/>
          </w:rPr>
          <w:fldChar w:fldCharType="separate"/>
        </w:r>
        <w:r w:rsidR="00B631CF">
          <w:rPr>
            <w:noProof/>
            <w:webHidden/>
          </w:rPr>
          <w:t>10</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37" w:history="1">
        <w:r w:rsidR="00B631CF" w:rsidRPr="001E5C46">
          <w:rPr>
            <w:rStyle w:val="Hyperlink"/>
            <w:noProof/>
          </w:rPr>
          <w:t>2.1 TÍCH HỢP LIÊN TỤC</w:t>
        </w:r>
        <w:r w:rsidR="00B631CF">
          <w:rPr>
            <w:noProof/>
            <w:webHidden/>
          </w:rPr>
          <w:tab/>
        </w:r>
        <w:r w:rsidR="00B631CF">
          <w:rPr>
            <w:noProof/>
            <w:webHidden/>
          </w:rPr>
          <w:fldChar w:fldCharType="begin"/>
        </w:r>
        <w:r w:rsidR="00B631CF">
          <w:rPr>
            <w:noProof/>
            <w:webHidden/>
          </w:rPr>
          <w:instrText xml:space="preserve"> PAGEREF _Toc11759737 \h </w:instrText>
        </w:r>
        <w:r w:rsidR="00B631CF">
          <w:rPr>
            <w:noProof/>
            <w:webHidden/>
          </w:rPr>
        </w:r>
        <w:r w:rsidR="00B631CF">
          <w:rPr>
            <w:noProof/>
            <w:webHidden/>
          </w:rPr>
          <w:fldChar w:fldCharType="separate"/>
        </w:r>
        <w:r w:rsidR="00B631CF">
          <w:rPr>
            <w:noProof/>
            <w:webHidden/>
          </w:rPr>
          <w:t>11</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38" w:history="1">
        <w:r w:rsidR="00B631CF" w:rsidRPr="001E5C46">
          <w:rPr>
            <w:rStyle w:val="Hyperlink"/>
            <w:noProof/>
          </w:rPr>
          <w:t>2.1.1 Tích hợp liên tục là gì?</w:t>
        </w:r>
        <w:r w:rsidR="00B631CF">
          <w:rPr>
            <w:noProof/>
            <w:webHidden/>
          </w:rPr>
          <w:tab/>
        </w:r>
        <w:r w:rsidR="00B631CF">
          <w:rPr>
            <w:noProof/>
            <w:webHidden/>
          </w:rPr>
          <w:fldChar w:fldCharType="begin"/>
        </w:r>
        <w:r w:rsidR="00B631CF">
          <w:rPr>
            <w:noProof/>
            <w:webHidden/>
          </w:rPr>
          <w:instrText xml:space="preserve"> PAGEREF _Toc11759738 \h </w:instrText>
        </w:r>
        <w:r w:rsidR="00B631CF">
          <w:rPr>
            <w:noProof/>
            <w:webHidden/>
          </w:rPr>
        </w:r>
        <w:r w:rsidR="00B631CF">
          <w:rPr>
            <w:noProof/>
            <w:webHidden/>
          </w:rPr>
          <w:fldChar w:fldCharType="separate"/>
        </w:r>
        <w:r w:rsidR="00B631CF">
          <w:rPr>
            <w:noProof/>
            <w:webHidden/>
          </w:rPr>
          <w:t>11</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39" w:history="1">
        <w:r w:rsidR="00B631CF" w:rsidRPr="001E5C46">
          <w:rPr>
            <w:rStyle w:val="Hyperlink"/>
            <w:noProof/>
          </w:rPr>
          <w:t>2.1.2 Đặc điểm của việc tích hợp liên tục:</w:t>
        </w:r>
        <w:r w:rsidR="00B631CF">
          <w:rPr>
            <w:noProof/>
            <w:webHidden/>
          </w:rPr>
          <w:tab/>
        </w:r>
        <w:r w:rsidR="00B631CF">
          <w:rPr>
            <w:noProof/>
            <w:webHidden/>
          </w:rPr>
          <w:fldChar w:fldCharType="begin"/>
        </w:r>
        <w:r w:rsidR="00B631CF">
          <w:rPr>
            <w:noProof/>
            <w:webHidden/>
          </w:rPr>
          <w:instrText xml:space="preserve"> PAGEREF _Toc11759739 \h </w:instrText>
        </w:r>
        <w:r w:rsidR="00B631CF">
          <w:rPr>
            <w:noProof/>
            <w:webHidden/>
          </w:rPr>
        </w:r>
        <w:r w:rsidR="00B631CF">
          <w:rPr>
            <w:noProof/>
            <w:webHidden/>
          </w:rPr>
          <w:fldChar w:fldCharType="separate"/>
        </w:r>
        <w:r w:rsidR="00B631CF">
          <w:rPr>
            <w:noProof/>
            <w:webHidden/>
          </w:rPr>
          <w:t>13</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0" w:history="1">
        <w:r w:rsidR="00B631CF" w:rsidRPr="001E5C46">
          <w:rPr>
            <w:rStyle w:val="Hyperlink"/>
            <w:noProof/>
          </w:rPr>
          <w:t>2.1.3 Lợi ích và khó khăn của tích hợp liên tục,</w:t>
        </w:r>
        <w:r w:rsidR="00B631CF">
          <w:rPr>
            <w:noProof/>
            <w:webHidden/>
          </w:rPr>
          <w:tab/>
        </w:r>
        <w:r w:rsidR="00B631CF">
          <w:rPr>
            <w:noProof/>
            <w:webHidden/>
          </w:rPr>
          <w:fldChar w:fldCharType="begin"/>
        </w:r>
        <w:r w:rsidR="00B631CF">
          <w:rPr>
            <w:noProof/>
            <w:webHidden/>
          </w:rPr>
          <w:instrText xml:space="preserve"> PAGEREF _Toc11759740 \h </w:instrText>
        </w:r>
        <w:r w:rsidR="00B631CF">
          <w:rPr>
            <w:noProof/>
            <w:webHidden/>
          </w:rPr>
        </w:r>
        <w:r w:rsidR="00B631CF">
          <w:rPr>
            <w:noProof/>
            <w:webHidden/>
          </w:rPr>
          <w:fldChar w:fldCharType="separate"/>
        </w:r>
        <w:r w:rsidR="00B631CF">
          <w:rPr>
            <w:noProof/>
            <w:webHidden/>
          </w:rPr>
          <w:t>14</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41" w:history="1">
        <w:r w:rsidR="00B631CF" w:rsidRPr="001E5C46">
          <w:rPr>
            <w:rStyle w:val="Hyperlink"/>
            <w:noProof/>
          </w:rPr>
          <w:t>2.2 JENKINS</w:t>
        </w:r>
        <w:r w:rsidR="00B631CF">
          <w:rPr>
            <w:noProof/>
            <w:webHidden/>
          </w:rPr>
          <w:tab/>
        </w:r>
        <w:r w:rsidR="00B631CF">
          <w:rPr>
            <w:noProof/>
            <w:webHidden/>
          </w:rPr>
          <w:fldChar w:fldCharType="begin"/>
        </w:r>
        <w:r w:rsidR="00B631CF">
          <w:rPr>
            <w:noProof/>
            <w:webHidden/>
          </w:rPr>
          <w:instrText xml:space="preserve"> PAGEREF _Toc11759741 \h </w:instrText>
        </w:r>
        <w:r w:rsidR="00B631CF">
          <w:rPr>
            <w:noProof/>
            <w:webHidden/>
          </w:rPr>
        </w:r>
        <w:r w:rsidR="00B631CF">
          <w:rPr>
            <w:noProof/>
            <w:webHidden/>
          </w:rPr>
          <w:fldChar w:fldCharType="separate"/>
        </w:r>
        <w:r w:rsidR="00B631CF">
          <w:rPr>
            <w:noProof/>
            <w:webHidden/>
          </w:rPr>
          <w:t>15</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2" w:history="1">
        <w:r w:rsidR="00B631CF" w:rsidRPr="001E5C46">
          <w:rPr>
            <w:rStyle w:val="Hyperlink"/>
            <w:noProof/>
          </w:rPr>
          <w:t>2.2.1 Jenkins là gì ?</w:t>
        </w:r>
        <w:r w:rsidR="00B631CF">
          <w:rPr>
            <w:noProof/>
            <w:webHidden/>
          </w:rPr>
          <w:tab/>
        </w:r>
        <w:r w:rsidR="00B631CF">
          <w:rPr>
            <w:noProof/>
            <w:webHidden/>
          </w:rPr>
          <w:fldChar w:fldCharType="begin"/>
        </w:r>
        <w:r w:rsidR="00B631CF">
          <w:rPr>
            <w:noProof/>
            <w:webHidden/>
          </w:rPr>
          <w:instrText xml:space="preserve"> PAGEREF _Toc11759742 \h </w:instrText>
        </w:r>
        <w:r w:rsidR="00B631CF">
          <w:rPr>
            <w:noProof/>
            <w:webHidden/>
          </w:rPr>
        </w:r>
        <w:r w:rsidR="00B631CF">
          <w:rPr>
            <w:noProof/>
            <w:webHidden/>
          </w:rPr>
          <w:fldChar w:fldCharType="separate"/>
        </w:r>
        <w:r w:rsidR="00B631CF">
          <w:rPr>
            <w:noProof/>
            <w:webHidden/>
          </w:rPr>
          <w:t>15</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3" w:history="1">
        <w:r w:rsidR="00B631CF" w:rsidRPr="001E5C46">
          <w:rPr>
            <w:rStyle w:val="Hyperlink"/>
            <w:noProof/>
          </w:rPr>
          <w:t>2.2.2 CI với Jenkins</w:t>
        </w:r>
        <w:r w:rsidR="00B631CF">
          <w:rPr>
            <w:noProof/>
            <w:webHidden/>
          </w:rPr>
          <w:tab/>
        </w:r>
        <w:r w:rsidR="00B631CF">
          <w:rPr>
            <w:noProof/>
            <w:webHidden/>
          </w:rPr>
          <w:fldChar w:fldCharType="begin"/>
        </w:r>
        <w:r w:rsidR="00B631CF">
          <w:rPr>
            <w:noProof/>
            <w:webHidden/>
          </w:rPr>
          <w:instrText xml:space="preserve"> PAGEREF _Toc11759743 \h </w:instrText>
        </w:r>
        <w:r w:rsidR="00B631CF">
          <w:rPr>
            <w:noProof/>
            <w:webHidden/>
          </w:rPr>
        </w:r>
        <w:r w:rsidR="00B631CF">
          <w:rPr>
            <w:noProof/>
            <w:webHidden/>
          </w:rPr>
          <w:fldChar w:fldCharType="separate"/>
        </w:r>
        <w:r w:rsidR="00B631CF">
          <w:rPr>
            <w:noProof/>
            <w:webHidden/>
          </w:rPr>
          <w:t>17</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4" w:history="1">
        <w:r w:rsidR="00B631CF" w:rsidRPr="001E5C46">
          <w:rPr>
            <w:rStyle w:val="Hyperlink"/>
            <w:noProof/>
          </w:rPr>
          <w:t>2.2.3 Lợi ích và khó khăn của Jenkins</w:t>
        </w:r>
        <w:r w:rsidR="00B631CF">
          <w:rPr>
            <w:noProof/>
            <w:webHidden/>
          </w:rPr>
          <w:tab/>
        </w:r>
        <w:r w:rsidR="00B631CF">
          <w:rPr>
            <w:noProof/>
            <w:webHidden/>
          </w:rPr>
          <w:fldChar w:fldCharType="begin"/>
        </w:r>
        <w:r w:rsidR="00B631CF">
          <w:rPr>
            <w:noProof/>
            <w:webHidden/>
          </w:rPr>
          <w:instrText xml:space="preserve"> PAGEREF _Toc11759744 \h </w:instrText>
        </w:r>
        <w:r w:rsidR="00B631CF">
          <w:rPr>
            <w:noProof/>
            <w:webHidden/>
          </w:rPr>
        </w:r>
        <w:r w:rsidR="00B631CF">
          <w:rPr>
            <w:noProof/>
            <w:webHidden/>
          </w:rPr>
          <w:fldChar w:fldCharType="separate"/>
        </w:r>
        <w:r w:rsidR="00B631CF">
          <w:rPr>
            <w:noProof/>
            <w:webHidden/>
          </w:rPr>
          <w:t>19</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45" w:history="1">
        <w:r w:rsidR="00B631CF" w:rsidRPr="001E5C46">
          <w:rPr>
            <w:rStyle w:val="Hyperlink"/>
            <w:noProof/>
          </w:rPr>
          <w:t>3.1 Microsoft Azure là gì ?</w:t>
        </w:r>
        <w:r w:rsidR="00B631CF">
          <w:rPr>
            <w:noProof/>
            <w:webHidden/>
          </w:rPr>
          <w:tab/>
        </w:r>
        <w:r w:rsidR="00B631CF">
          <w:rPr>
            <w:noProof/>
            <w:webHidden/>
          </w:rPr>
          <w:fldChar w:fldCharType="begin"/>
        </w:r>
        <w:r w:rsidR="00B631CF">
          <w:rPr>
            <w:noProof/>
            <w:webHidden/>
          </w:rPr>
          <w:instrText xml:space="preserve"> PAGEREF _Toc11759745 \h </w:instrText>
        </w:r>
        <w:r w:rsidR="00B631CF">
          <w:rPr>
            <w:noProof/>
            <w:webHidden/>
          </w:rPr>
        </w:r>
        <w:r w:rsidR="00B631CF">
          <w:rPr>
            <w:noProof/>
            <w:webHidden/>
          </w:rPr>
          <w:fldChar w:fldCharType="separate"/>
        </w:r>
        <w:r w:rsidR="00B631CF">
          <w:rPr>
            <w:noProof/>
            <w:webHidden/>
          </w:rPr>
          <w:t>20</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46" w:history="1">
        <w:r w:rsidR="00B631CF" w:rsidRPr="001E5C46">
          <w:rPr>
            <w:rStyle w:val="Hyperlink"/>
            <w:noProof/>
          </w:rPr>
          <w:t>3.2 Các dịch vụ, mô hình dịch vụ đám mây và lợi ích của Microsoft Azure:</w:t>
        </w:r>
        <w:r w:rsidR="00B631CF">
          <w:rPr>
            <w:noProof/>
            <w:webHidden/>
          </w:rPr>
          <w:tab/>
        </w:r>
        <w:r w:rsidR="00B631CF">
          <w:rPr>
            <w:noProof/>
            <w:webHidden/>
          </w:rPr>
          <w:fldChar w:fldCharType="begin"/>
        </w:r>
        <w:r w:rsidR="00B631CF">
          <w:rPr>
            <w:noProof/>
            <w:webHidden/>
          </w:rPr>
          <w:instrText xml:space="preserve"> PAGEREF _Toc11759746 \h </w:instrText>
        </w:r>
        <w:r w:rsidR="00B631CF">
          <w:rPr>
            <w:noProof/>
            <w:webHidden/>
          </w:rPr>
        </w:r>
        <w:r w:rsidR="00B631CF">
          <w:rPr>
            <w:noProof/>
            <w:webHidden/>
          </w:rPr>
          <w:fldChar w:fldCharType="separate"/>
        </w:r>
        <w:r w:rsidR="00B631CF">
          <w:rPr>
            <w:noProof/>
            <w:webHidden/>
          </w:rPr>
          <w:t>22</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7" w:history="1">
        <w:r w:rsidR="00B631CF" w:rsidRPr="001E5C46">
          <w:rPr>
            <w:rStyle w:val="Hyperlink"/>
            <w:noProof/>
          </w:rPr>
          <w:t>3.2.1 Các dịch vụ của Microsoft Azure:</w:t>
        </w:r>
        <w:r w:rsidR="00B631CF">
          <w:rPr>
            <w:noProof/>
            <w:webHidden/>
          </w:rPr>
          <w:tab/>
        </w:r>
        <w:r w:rsidR="00B631CF">
          <w:rPr>
            <w:noProof/>
            <w:webHidden/>
          </w:rPr>
          <w:fldChar w:fldCharType="begin"/>
        </w:r>
        <w:r w:rsidR="00B631CF">
          <w:rPr>
            <w:noProof/>
            <w:webHidden/>
          </w:rPr>
          <w:instrText xml:space="preserve"> PAGEREF _Toc11759747 \h </w:instrText>
        </w:r>
        <w:r w:rsidR="00B631CF">
          <w:rPr>
            <w:noProof/>
            <w:webHidden/>
          </w:rPr>
        </w:r>
        <w:r w:rsidR="00B631CF">
          <w:rPr>
            <w:noProof/>
            <w:webHidden/>
          </w:rPr>
          <w:fldChar w:fldCharType="separate"/>
        </w:r>
        <w:r w:rsidR="00B631CF">
          <w:rPr>
            <w:noProof/>
            <w:webHidden/>
          </w:rPr>
          <w:t>22</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8" w:history="1">
        <w:r w:rsidR="00B631CF" w:rsidRPr="001E5C46">
          <w:rPr>
            <w:rStyle w:val="Hyperlink"/>
            <w:noProof/>
          </w:rPr>
          <w:t>3.2.2 Mô hình dịch vụ đám mây của Microsoft Azure:</w:t>
        </w:r>
        <w:r w:rsidR="00B631CF">
          <w:rPr>
            <w:noProof/>
            <w:webHidden/>
          </w:rPr>
          <w:tab/>
        </w:r>
        <w:r w:rsidR="00B631CF">
          <w:rPr>
            <w:noProof/>
            <w:webHidden/>
          </w:rPr>
          <w:fldChar w:fldCharType="begin"/>
        </w:r>
        <w:r w:rsidR="00B631CF">
          <w:rPr>
            <w:noProof/>
            <w:webHidden/>
          </w:rPr>
          <w:instrText xml:space="preserve"> PAGEREF _Toc11759748 \h </w:instrText>
        </w:r>
        <w:r w:rsidR="00B631CF">
          <w:rPr>
            <w:noProof/>
            <w:webHidden/>
          </w:rPr>
        </w:r>
        <w:r w:rsidR="00B631CF">
          <w:rPr>
            <w:noProof/>
            <w:webHidden/>
          </w:rPr>
          <w:fldChar w:fldCharType="separate"/>
        </w:r>
        <w:r w:rsidR="00B631CF">
          <w:rPr>
            <w:noProof/>
            <w:webHidden/>
          </w:rPr>
          <w:t>24</w:t>
        </w:r>
        <w:r w:rsidR="00B631CF">
          <w:rPr>
            <w:noProof/>
            <w:webHidden/>
          </w:rPr>
          <w:fldChar w:fldCharType="end"/>
        </w:r>
      </w:hyperlink>
    </w:p>
    <w:p w:rsidR="00B631CF" w:rsidRDefault="00EB4ECB">
      <w:pPr>
        <w:pStyle w:val="TOC3"/>
        <w:tabs>
          <w:tab w:val="right" w:leader="dot" w:pos="9111"/>
        </w:tabs>
        <w:rPr>
          <w:rFonts w:asciiTheme="minorHAnsi" w:eastAsiaTheme="minorEastAsia" w:hAnsiTheme="minorHAnsi" w:cstheme="minorBidi"/>
          <w:noProof/>
          <w:sz w:val="22"/>
          <w:szCs w:val="22"/>
        </w:rPr>
      </w:pPr>
      <w:hyperlink w:anchor="_Toc11759749" w:history="1">
        <w:r w:rsidR="00B631CF" w:rsidRPr="001E5C46">
          <w:rPr>
            <w:rStyle w:val="Hyperlink"/>
            <w:noProof/>
          </w:rPr>
          <w:t>3.2.3 Lợi ích của Microsoft Azure:</w:t>
        </w:r>
        <w:r w:rsidR="00B631CF">
          <w:rPr>
            <w:noProof/>
            <w:webHidden/>
          </w:rPr>
          <w:tab/>
        </w:r>
        <w:r w:rsidR="00B631CF">
          <w:rPr>
            <w:noProof/>
            <w:webHidden/>
          </w:rPr>
          <w:fldChar w:fldCharType="begin"/>
        </w:r>
        <w:r w:rsidR="00B631CF">
          <w:rPr>
            <w:noProof/>
            <w:webHidden/>
          </w:rPr>
          <w:instrText xml:space="preserve"> PAGEREF _Toc11759749 \h </w:instrText>
        </w:r>
        <w:r w:rsidR="00B631CF">
          <w:rPr>
            <w:noProof/>
            <w:webHidden/>
          </w:rPr>
        </w:r>
        <w:r w:rsidR="00B631CF">
          <w:rPr>
            <w:noProof/>
            <w:webHidden/>
          </w:rPr>
          <w:fldChar w:fldCharType="separate"/>
        </w:r>
        <w:r w:rsidR="00B631CF">
          <w:rPr>
            <w:noProof/>
            <w:webHidden/>
          </w:rPr>
          <w:t>27</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50" w:history="1">
        <w:r w:rsidR="00B631CF" w:rsidRPr="001E5C46">
          <w:rPr>
            <w:rStyle w:val="Hyperlink"/>
            <w:noProof/>
          </w:rPr>
          <w:t>3.3 Máy ảo trên Microsoft Azure:</w:t>
        </w:r>
        <w:r w:rsidR="00B631CF">
          <w:rPr>
            <w:noProof/>
            <w:webHidden/>
          </w:rPr>
          <w:tab/>
        </w:r>
        <w:r w:rsidR="00B631CF">
          <w:rPr>
            <w:noProof/>
            <w:webHidden/>
          </w:rPr>
          <w:fldChar w:fldCharType="begin"/>
        </w:r>
        <w:r w:rsidR="00B631CF">
          <w:rPr>
            <w:noProof/>
            <w:webHidden/>
          </w:rPr>
          <w:instrText xml:space="preserve"> PAGEREF _Toc11759750 \h </w:instrText>
        </w:r>
        <w:r w:rsidR="00B631CF">
          <w:rPr>
            <w:noProof/>
            <w:webHidden/>
          </w:rPr>
        </w:r>
        <w:r w:rsidR="00B631CF">
          <w:rPr>
            <w:noProof/>
            <w:webHidden/>
          </w:rPr>
          <w:fldChar w:fldCharType="separate"/>
        </w:r>
        <w:r w:rsidR="00B631CF">
          <w:rPr>
            <w:noProof/>
            <w:webHidden/>
          </w:rPr>
          <w:t>29</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51" w:history="1">
        <w:r w:rsidR="00B631CF" w:rsidRPr="001E5C46">
          <w:rPr>
            <w:rStyle w:val="Hyperlink"/>
            <w:noProof/>
          </w:rPr>
          <w:t>3.4 Lưu trữ trên Microsoft Azure</w:t>
        </w:r>
        <w:r w:rsidR="00B631CF">
          <w:rPr>
            <w:noProof/>
            <w:webHidden/>
          </w:rPr>
          <w:tab/>
        </w:r>
        <w:r w:rsidR="00B631CF">
          <w:rPr>
            <w:noProof/>
            <w:webHidden/>
          </w:rPr>
          <w:fldChar w:fldCharType="begin"/>
        </w:r>
        <w:r w:rsidR="00B631CF">
          <w:rPr>
            <w:noProof/>
            <w:webHidden/>
          </w:rPr>
          <w:instrText xml:space="preserve"> PAGEREF _Toc11759751 \h </w:instrText>
        </w:r>
        <w:r w:rsidR="00B631CF">
          <w:rPr>
            <w:noProof/>
            <w:webHidden/>
          </w:rPr>
        </w:r>
        <w:r w:rsidR="00B631CF">
          <w:rPr>
            <w:noProof/>
            <w:webHidden/>
          </w:rPr>
          <w:fldChar w:fldCharType="separate"/>
        </w:r>
        <w:r w:rsidR="00B631CF">
          <w:rPr>
            <w:noProof/>
            <w:webHidden/>
          </w:rPr>
          <w:t>30</w:t>
        </w:r>
        <w:r w:rsidR="00B631CF">
          <w:rPr>
            <w:noProof/>
            <w:webHidden/>
          </w:rPr>
          <w:fldChar w:fldCharType="end"/>
        </w:r>
      </w:hyperlink>
    </w:p>
    <w:p w:rsidR="00B631CF" w:rsidRDefault="00EB4ECB">
      <w:pPr>
        <w:pStyle w:val="TOC2"/>
        <w:tabs>
          <w:tab w:val="right" w:leader="dot" w:pos="9111"/>
        </w:tabs>
        <w:rPr>
          <w:rFonts w:asciiTheme="minorHAnsi" w:eastAsiaTheme="minorEastAsia" w:hAnsiTheme="minorHAnsi" w:cstheme="minorBidi"/>
          <w:noProof/>
          <w:sz w:val="22"/>
          <w:szCs w:val="22"/>
        </w:rPr>
      </w:pPr>
      <w:hyperlink w:anchor="_Toc11759752" w:history="1">
        <w:r w:rsidR="00B631CF" w:rsidRPr="001E5C46">
          <w:rPr>
            <w:rStyle w:val="Hyperlink"/>
            <w:noProof/>
          </w:rPr>
          <w:t>3.5 Virtual network trong Microsoft Azure:</w:t>
        </w:r>
        <w:r w:rsidR="00B631CF">
          <w:rPr>
            <w:noProof/>
            <w:webHidden/>
          </w:rPr>
          <w:tab/>
        </w:r>
        <w:r w:rsidR="00B631CF">
          <w:rPr>
            <w:noProof/>
            <w:webHidden/>
          </w:rPr>
          <w:fldChar w:fldCharType="begin"/>
        </w:r>
        <w:r w:rsidR="00B631CF">
          <w:rPr>
            <w:noProof/>
            <w:webHidden/>
          </w:rPr>
          <w:instrText xml:space="preserve"> PAGEREF _Toc11759752 \h </w:instrText>
        </w:r>
        <w:r w:rsidR="00B631CF">
          <w:rPr>
            <w:noProof/>
            <w:webHidden/>
          </w:rPr>
        </w:r>
        <w:r w:rsidR="00B631CF">
          <w:rPr>
            <w:noProof/>
            <w:webHidden/>
          </w:rPr>
          <w:fldChar w:fldCharType="separate"/>
        </w:r>
        <w:r w:rsidR="00B631CF">
          <w:rPr>
            <w:noProof/>
            <w:webHidden/>
          </w:rPr>
          <w:t>35</w:t>
        </w:r>
        <w:r w:rsidR="00B631CF">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E8790E">
      <w:pPr>
        <w:pStyle w:val="Chng"/>
        <w:tabs>
          <w:tab w:val="left" w:leader="dot" w:pos="8827"/>
        </w:tabs>
        <w:jc w:val="center"/>
      </w:pPr>
      <w:bookmarkStart w:id="3" w:name="_Toc11759728"/>
      <w:r>
        <w:lastRenderedPageBreak/>
        <w:t>DANH MỤC CÁC BẢNG BIỂU, HÌNH VẼ, ĐỒ THỊ</w:t>
      </w:r>
      <w:bookmarkEnd w:id="3"/>
    </w:p>
    <w:p w:rsidR="00B20E72" w:rsidRDefault="00B20E72" w:rsidP="00E8790E">
      <w:pPr>
        <w:tabs>
          <w:tab w:val="left" w:leader="dot" w:pos="8827"/>
        </w:tabs>
        <w:rPr>
          <w:b/>
          <w:sz w:val="28"/>
        </w:rPr>
      </w:pPr>
      <w:r>
        <w:rPr>
          <w:b/>
          <w:sz w:val="28"/>
        </w:rPr>
        <w:t>DANH MỤC HÌNH</w:t>
      </w:r>
    </w:p>
    <w:p w:rsidR="00B20E72" w:rsidRDefault="00B20E72" w:rsidP="00E8790E">
      <w:pPr>
        <w:pStyle w:val="Caption"/>
        <w:tabs>
          <w:tab w:val="left" w:leader="dot" w:pos="8827"/>
        </w:tabs>
        <w:jc w:val="left"/>
        <w:rPr>
          <w:noProof/>
        </w:rPr>
      </w:pPr>
      <w:r w:rsidRPr="00E8790E">
        <w:rPr>
          <w:noProof/>
        </w:rPr>
        <w:t xml:space="preserve">Hình </w:t>
      </w:r>
      <w:r w:rsidR="008F7A65">
        <w:rPr>
          <w:noProof/>
        </w:rPr>
        <w:t>1</w:t>
      </w:r>
      <w:r w:rsidR="00B40375">
        <w:rPr>
          <w:noProof/>
        </w:rPr>
        <w:t>.1 Mô hình</w:t>
      </w:r>
      <w:r w:rsidR="003D6814">
        <w:rPr>
          <w:noProof/>
        </w:rPr>
        <w:t xml:space="preserve"> Git hoạt động trên</w:t>
      </w:r>
      <w:r w:rsidR="00B40375">
        <w:rPr>
          <w:noProof/>
        </w:rPr>
        <w:t xml:space="preserve"> Repo</w:t>
      </w:r>
      <w:r w:rsidR="00B40375">
        <w:rPr>
          <w:noProof/>
        </w:rPr>
        <w:tab/>
        <w:t>6</w:t>
      </w:r>
    </w:p>
    <w:p w:rsidR="00B40375" w:rsidRPr="00B40375" w:rsidRDefault="008F7A65" w:rsidP="00B40375">
      <w:pPr>
        <w:pStyle w:val="Caption"/>
        <w:tabs>
          <w:tab w:val="left" w:leader="dot" w:pos="8827"/>
        </w:tabs>
        <w:jc w:val="left"/>
        <w:rPr>
          <w:noProof/>
        </w:rPr>
      </w:pPr>
      <w:r>
        <w:rPr>
          <w:noProof/>
        </w:rPr>
        <w:t>Hình 1.2</w:t>
      </w:r>
      <w:r w:rsidR="00F54819">
        <w:rPr>
          <w:noProof/>
        </w:rPr>
        <w:t xml:space="preserve"> Mô hình làm việc trên Repo của Dev</w:t>
      </w:r>
      <w:r w:rsidR="00B40375">
        <w:rPr>
          <w:noProof/>
        </w:rPr>
        <w:tab/>
        <w:t>9</w:t>
      </w:r>
    </w:p>
    <w:p w:rsidR="00B20E72" w:rsidRPr="00E8790E" w:rsidRDefault="00B20E72" w:rsidP="00E8790E">
      <w:pPr>
        <w:pStyle w:val="Caption"/>
        <w:tabs>
          <w:tab w:val="left" w:leader="dot" w:pos="8827"/>
        </w:tabs>
        <w:jc w:val="left"/>
        <w:rPr>
          <w:noProof/>
        </w:rPr>
      </w:pPr>
      <w:r w:rsidRPr="00E8790E">
        <w:rPr>
          <w:noProof/>
        </w:rPr>
        <w:t>Hình 2.2 Các bước của một mô hình tích hợp liên tục</w:t>
      </w:r>
      <w:r w:rsidRPr="00E8790E">
        <w:rPr>
          <w:noProof/>
        </w:rPr>
        <w:tab/>
        <w:t>14</w:t>
      </w:r>
    </w:p>
    <w:p w:rsidR="006B525A" w:rsidRDefault="006B525A" w:rsidP="00E8790E">
      <w:pPr>
        <w:pStyle w:val="Caption"/>
        <w:tabs>
          <w:tab w:val="left" w:leader="dot" w:pos="8827"/>
        </w:tabs>
        <w:jc w:val="left"/>
        <w:rPr>
          <w:noProof/>
        </w:rPr>
      </w:pPr>
      <w:r w:rsidRPr="0041328A">
        <w:rPr>
          <w:noProof/>
        </w:rPr>
        <w:t>Hình</w:t>
      </w:r>
      <w:r>
        <w:rPr>
          <w:noProof/>
        </w:rPr>
        <w:t xml:space="preserve"> 2.3 Build , test và deploy với Jenkins</w:t>
      </w:r>
      <w:r>
        <w:rPr>
          <w:noProof/>
        </w:rPr>
        <w:tab/>
        <w:t>17</w:t>
      </w:r>
    </w:p>
    <w:p w:rsidR="008E2099" w:rsidRDefault="008E2099" w:rsidP="00E8790E">
      <w:pPr>
        <w:pStyle w:val="Caption"/>
        <w:tabs>
          <w:tab w:val="left" w:leader="dot" w:pos="8827"/>
        </w:tabs>
        <w:jc w:val="left"/>
      </w:pPr>
      <w:r>
        <w:t>Hình 2.4 Một số các công  cụ và nền tảng có thể tích hợp với Jenkins</w:t>
      </w:r>
      <w:r>
        <w:tab/>
        <w:t>18</w:t>
      </w:r>
    </w:p>
    <w:p w:rsidR="008E2099" w:rsidRDefault="008E2099" w:rsidP="00E8790E">
      <w:pPr>
        <w:pStyle w:val="Caption"/>
        <w:keepNext/>
        <w:keepLines/>
        <w:tabs>
          <w:tab w:val="left" w:leader="dot" w:pos="8827"/>
        </w:tabs>
        <w:jc w:val="left"/>
      </w:pPr>
      <w:r>
        <w:t>Hình 2.5 Lược đồ mô tả CI khi tích hợp với Jenkins</w:t>
      </w:r>
      <w:r w:rsidR="00560091">
        <w:tab/>
        <w:t>18</w:t>
      </w:r>
    </w:p>
    <w:p w:rsidR="00E16749" w:rsidRDefault="00E16749" w:rsidP="00E8790E">
      <w:pPr>
        <w:pStyle w:val="Caption"/>
        <w:tabs>
          <w:tab w:val="left" w:leader="dot" w:pos="8827"/>
        </w:tabs>
        <w:jc w:val="left"/>
      </w:pPr>
      <w:r>
        <w:t>Hình 3.1 Điện toán đám mây với Microsoft Azure</w:t>
      </w:r>
      <w:r>
        <w:tab/>
        <w:t>22</w:t>
      </w:r>
    </w:p>
    <w:p w:rsidR="00E8790E" w:rsidRPr="00E8790E" w:rsidRDefault="00E16749" w:rsidP="00E8790E">
      <w:pPr>
        <w:pStyle w:val="Caption"/>
        <w:tabs>
          <w:tab w:val="left" w:leader="dot" w:pos="8827"/>
        </w:tabs>
        <w:jc w:val="left"/>
      </w:pPr>
      <w:r>
        <w:t>Hình 3.2 Các nhóm dịch vụ nổi bật trong Microsoft Azure</w:t>
      </w:r>
      <w:r>
        <w:tab/>
        <w:t>24</w:t>
      </w:r>
    </w:p>
    <w:p w:rsidR="00E8790E" w:rsidRDefault="00E8790E" w:rsidP="00E8790E">
      <w:pPr>
        <w:pStyle w:val="Caption"/>
        <w:tabs>
          <w:tab w:val="left" w:leader="dot" w:pos="8820"/>
        </w:tabs>
        <w:jc w:val="left"/>
      </w:pPr>
      <w:r>
        <w:t>Hình 3.3 Mô hình On premises và mô hình IaaS</w:t>
      </w:r>
      <w:r>
        <w:tab/>
        <w:t>25</w:t>
      </w:r>
    </w:p>
    <w:p w:rsidR="00E8790E" w:rsidRDefault="00E8790E" w:rsidP="00E8790E">
      <w:pPr>
        <w:pStyle w:val="Caption"/>
        <w:tabs>
          <w:tab w:val="left" w:leader="dot" w:pos="8820"/>
        </w:tabs>
        <w:jc w:val="left"/>
      </w:pPr>
      <w:r>
        <w:t>Hình 3.4 Mô hình On premises và mô hình PaaS</w:t>
      </w:r>
      <w:r>
        <w:tab/>
        <w:t>26</w:t>
      </w:r>
    </w:p>
    <w:p w:rsidR="00CF49CE" w:rsidRDefault="00CF49CE" w:rsidP="00CF49CE">
      <w:pPr>
        <w:pStyle w:val="Caption"/>
        <w:tabs>
          <w:tab w:val="left" w:leader="dot" w:pos="8820"/>
        </w:tabs>
        <w:jc w:val="left"/>
        <w:rPr>
          <w:i/>
        </w:rPr>
      </w:pPr>
      <w:r>
        <w:t>Hình 3.4 Mô hình On premises và mô hình SaaS</w:t>
      </w:r>
      <w:r>
        <w:tab/>
        <w:t>27</w:t>
      </w:r>
    </w:p>
    <w:p w:rsidR="00CF49CE" w:rsidRPr="00CF49CE" w:rsidRDefault="00CF49CE" w:rsidP="00CF49CE"/>
    <w:p w:rsidR="00E8790E" w:rsidRPr="00E8790E" w:rsidRDefault="00E8790E" w:rsidP="00E8790E"/>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s>
      </w:pPr>
    </w:p>
    <w:p w:rsidR="00B20E72" w:rsidRPr="00B20E72" w:rsidRDefault="00B20E72" w:rsidP="00E8790E">
      <w:pPr>
        <w:tabs>
          <w:tab w:val="left" w:leader="dot" w:pos="8827"/>
          <w:tab w:val="left" w:pos="8910"/>
        </w:tabs>
        <w:rPr>
          <w:sz w:val="26"/>
          <w:szCs w:val="26"/>
        </w:rPr>
      </w:pPr>
    </w:p>
    <w:p w:rsidR="00867C2D" w:rsidRPr="005D5C20" w:rsidRDefault="00867C2D" w:rsidP="00E8790E">
      <w:pPr>
        <w:tabs>
          <w:tab w:val="center" w:pos="6379"/>
          <w:tab w:val="left" w:leader="dot" w:pos="8827"/>
        </w:tabs>
        <w:spacing w:after="200" w:line="360" w:lineRule="auto"/>
        <w:rPr>
          <w:sz w:val="26"/>
          <w:szCs w:val="26"/>
        </w:rPr>
      </w:pPr>
    </w:p>
    <w:p w:rsidR="007B1A23" w:rsidRDefault="007B1A23" w:rsidP="00E8790E">
      <w:pPr>
        <w:tabs>
          <w:tab w:val="left" w:leader="dot" w:pos="8827"/>
        </w:tabs>
        <w:spacing w:after="200" w:line="276" w:lineRule="auto"/>
        <w:rPr>
          <w:sz w:val="26"/>
          <w:szCs w:val="26"/>
        </w:rPr>
      </w:pPr>
      <w:r>
        <w:rPr>
          <w:sz w:val="26"/>
          <w:szCs w:val="26"/>
        </w:rPr>
        <w:br w:type="page"/>
      </w:r>
    </w:p>
    <w:p w:rsidR="007B1A23" w:rsidRPr="00880D36" w:rsidRDefault="007B1A23" w:rsidP="004A7C39">
      <w:pPr>
        <w:pStyle w:val="Chng"/>
      </w:pPr>
      <w:bookmarkStart w:id="4" w:name="_Toc11759729"/>
      <w:r w:rsidRPr="00880D36">
        <w:lastRenderedPageBreak/>
        <w:t>C</w:t>
      </w:r>
      <w:r w:rsidR="00CD13EC" w:rsidRPr="00880D36">
        <w:t>HƯƠNG 1</w:t>
      </w:r>
      <w:r w:rsidR="0064189C">
        <w:t xml:space="preserve"> – </w:t>
      </w:r>
      <w:r w:rsidR="008C0C03">
        <w:t>GITHUB</w:t>
      </w:r>
      <w:bookmarkEnd w:id="4"/>
    </w:p>
    <w:p w:rsidR="00CD13EC" w:rsidRDefault="0044107A" w:rsidP="00195F45">
      <w:pPr>
        <w:pStyle w:val="Tiumccp1"/>
        <w:numPr>
          <w:ilvl w:val="1"/>
          <w:numId w:val="5"/>
        </w:numPr>
      </w:pPr>
      <w:bookmarkStart w:id="5" w:name="_Toc11759730"/>
      <w:r>
        <w:t>Tổng quan về GitHub:</w:t>
      </w:r>
      <w:bookmarkEnd w:id="5"/>
    </w:p>
    <w:p w:rsidR="0044107A" w:rsidRPr="0044107A" w:rsidRDefault="0044107A" w:rsidP="00195F45">
      <w:pPr>
        <w:pStyle w:val="Tiumccp2"/>
        <w:numPr>
          <w:ilvl w:val="2"/>
          <w:numId w:val="13"/>
        </w:numPr>
      </w:pPr>
      <w:bookmarkStart w:id="6" w:name="_Toc11759731"/>
      <w:r>
        <w:t>Khái niệm về GitHub:</w:t>
      </w:r>
      <w:bookmarkEnd w:id="6"/>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lastRenderedPageBreak/>
        <w:t xml:space="preserve">Ở đây chúng em sẽ nói những thứ cơ bản nhất và mang tính thiết yếu về WorkFlow  GitHub trong: Repositories, Branches, commits và Pull Request. </w:t>
      </w:r>
      <w:r w:rsidR="00557802">
        <w:t xml:space="preserve">Ví dụ về 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44107A" w:rsidP="00195F45">
      <w:pPr>
        <w:pStyle w:val="Tiumccp2"/>
        <w:numPr>
          <w:ilvl w:val="2"/>
          <w:numId w:val="14"/>
        </w:numPr>
      </w:pPr>
      <w:bookmarkStart w:id="7" w:name="_Toc11759732"/>
      <w:r>
        <w:t>Những khái niệm liên quan:</w:t>
      </w:r>
      <w:bookmarkEnd w:id="7"/>
    </w:p>
    <w:p w:rsidR="0044107A" w:rsidRPr="0044107A" w:rsidRDefault="0044107A" w:rsidP="00195F45">
      <w:pPr>
        <w:pStyle w:val="Nidungvnbn"/>
        <w:numPr>
          <w:ilvl w:val="0"/>
          <w:numId w:val="15"/>
        </w:numPr>
        <w:rPr>
          <w:b/>
          <w:i/>
        </w:rPr>
      </w:pPr>
      <w:r w:rsidRPr="0044107A">
        <w:rPr>
          <w:b/>
          <w:i/>
        </w:rPr>
        <w:t>Repository:</w:t>
      </w:r>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2044AB" w:rsidP="008C0C03">
      <w:pPr>
        <w:pStyle w:val="Nidungvnbn"/>
      </w:pPr>
      <w:r>
        <w:rPr>
          <w:noProof/>
        </w:rPr>
        <w:lastRenderedPageBreak/>
        <mc:AlternateContent>
          <mc:Choice Requires="wps">
            <w:drawing>
              <wp:anchor distT="0" distB="0" distL="114300" distR="114300" simplePos="0" relativeHeight="251706368" behindDoc="0" locked="0" layoutInCell="1" allowOverlap="1" wp14:anchorId="65F18BA6" wp14:editId="7E87529E">
                <wp:simplePos x="0" y="0"/>
                <wp:positionH relativeFrom="margin">
                  <wp:posOffset>454026</wp:posOffset>
                </wp:positionH>
                <wp:positionV relativeFrom="paragraph">
                  <wp:posOffset>4854574</wp:posOffset>
                </wp:positionV>
                <wp:extent cx="4917440" cy="5810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4917440" cy="581025"/>
                        </a:xfrm>
                        <a:prstGeom prst="rect">
                          <a:avLst/>
                        </a:prstGeom>
                        <a:solidFill>
                          <a:prstClr val="white"/>
                        </a:solidFill>
                        <a:ln>
                          <a:noFill/>
                        </a:ln>
                      </wps:spPr>
                      <wps:txbx>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18BA6" id="_x0000_t202" coordsize="21600,21600" o:spt="202" path="m,l,21600r21600,l21600,xe">
                <v:stroke joinstyle="miter"/>
                <v:path gradientshapeok="t" o:connecttype="rect"/>
              </v:shapetype>
              <v:shape id="Text Box 31" o:spid="_x0000_s1026" type="#_x0000_t202" style="position:absolute;left:0;text-align:left;margin-left:35.75pt;margin-top:382.25pt;width:387.2pt;height:4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" stroked="f">
                <v:textbox inset="0,0,0,0">
                  <w:txbxContent>
                    <w:p w:rsidR="002044AB" w:rsidRPr="00EF0520" w:rsidRDefault="002044AB" w:rsidP="002044AB">
                      <w:pPr>
                        <w:pStyle w:val="Caption"/>
                        <w:rPr>
                          <w:i/>
                          <w:noProof/>
                        </w:rPr>
                      </w:pPr>
                      <w:r w:rsidRPr="00EF0520">
                        <w:rPr>
                          <w:noProof/>
                        </w:rPr>
                        <w:t>Hình 1</w:t>
                      </w:r>
                      <w:r>
                        <w:rPr>
                          <w:noProof/>
                        </w:rPr>
                        <w:t xml:space="preserve">.1 </w:t>
                      </w:r>
                      <w:r w:rsidR="003D6814">
                        <w:rPr>
                          <w:noProof/>
                        </w:rPr>
                        <w:t>Mô hình Git làm việc trên Repo</w:t>
                      </w:r>
                    </w:p>
                    <w:p w:rsidR="002044AB" w:rsidRPr="00EF0520" w:rsidRDefault="002044AB" w:rsidP="002044AB">
                      <w:pPr>
                        <w:jc w:val="center"/>
                        <w:rPr>
                          <w:sz w:val="26"/>
                          <w:szCs w:val="26"/>
                        </w:rPr>
                      </w:pPr>
                      <w:r>
                        <w:rPr>
                          <w:sz w:val="26"/>
                          <w:szCs w:val="26"/>
                        </w:rPr>
                        <w:t>Nguồn:</w:t>
                      </w:r>
                      <w:r w:rsidRPr="00EF0520">
                        <w:rPr>
                          <w:sz w:val="26"/>
                          <w:szCs w:val="26"/>
                        </w:rPr>
                        <w:t xml:space="preserve"> </w:t>
                      </w:r>
                      <w:r>
                        <w:rPr>
                          <w:sz w:val="26"/>
                          <w:szCs w:val="26"/>
                        </w:rPr>
                        <w:t>stackoverflow.com</w:t>
                      </w:r>
                    </w:p>
                  </w:txbxContent>
                </v:textbox>
                <w10:wrap anchorx="margin"/>
              </v:shape>
            </w:pict>
          </mc:Fallback>
        </mc:AlternateContent>
      </w:r>
      <w:r w:rsidR="00FC4123">
        <w:rPr>
          <w:noProof/>
        </w:rPr>
        <w:drawing>
          <wp:inline distT="0" distB="0" distL="0" distR="0" wp14:anchorId="65756359" wp14:editId="63713688">
            <wp:extent cx="5791835" cy="4750314"/>
            <wp:effectExtent l="0" t="0" r="1905" b="6985"/>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2044AB">
      <w:pPr>
        <w:pStyle w:val="Nidungvnbn"/>
        <w:ind w:firstLine="0"/>
      </w:pPr>
    </w:p>
    <w:p w:rsidR="002044AB" w:rsidRDefault="002044AB" w:rsidP="00E12D07">
      <w:pPr>
        <w:pStyle w:val="Nidungvnbn"/>
      </w:pP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Pr="0044107A" w:rsidRDefault="0044107A" w:rsidP="00195F45">
      <w:pPr>
        <w:pStyle w:val="Nidungvnbn"/>
        <w:numPr>
          <w:ilvl w:val="0"/>
          <w:numId w:val="15"/>
        </w:numPr>
        <w:rPr>
          <w:b/>
          <w:i/>
        </w:rPr>
      </w:pPr>
      <w:r>
        <w:rPr>
          <w:b/>
          <w:i/>
        </w:rPr>
        <w:t>Branch:</w:t>
      </w:r>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44107A" w:rsidRPr="0044107A" w:rsidRDefault="0044107A" w:rsidP="00195F45">
      <w:pPr>
        <w:pStyle w:val="Nidungvnbn"/>
        <w:numPr>
          <w:ilvl w:val="0"/>
          <w:numId w:val="15"/>
        </w:numPr>
        <w:rPr>
          <w:b/>
          <w:i/>
        </w:rPr>
      </w:pPr>
      <w:r>
        <w:rPr>
          <w:b/>
          <w:i/>
        </w:rPr>
        <w:t>Clone:</w:t>
      </w:r>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44107A" w:rsidRDefault="0044107A" w:rsidP="00195F45">
      <w:pPr>
        <w:pStyle w:val="Nidungvnbn"/>
        <w:numPr>
          <w:ilvl w:val="0"/>
          <w:numId w:val="15"/>
        </w:numPr>
        <w:rPr>
          <w:b/>
          <w:i/>
        </w:rPr>
      </w:pPr>
      <w:r>
        <w:rPr>
          <w:b/>
          <w:i/>
        </w:rPr>
        <w:t>Commit:</w:t>
      </w:r>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Pr="0044107A" w:rsidRDefault="0044107A" w:rsidP="00195F45">
      <w:pPr>
        <w:pStyle w:val="Nidungvnbn"/>
        <w:numPr>
          <w:ilvl w:val="0"/>
          <w:numId w:val="15"/>
        </w:numPr>
        <w:rPr>
          <w:b/>
          <w:i/>
        </w:rPr>
      </w:pPr>
      <w:r>
        <w:rPr>
          <w:b/>
          <w:i/>
        </w:rPr>
        <w:t>Fork:</w:t>
      </w:r>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95F45">
      <w:pPr>
        <w:pStyle w:val="Nidungvnbn"/>
        <w:numPr>
          <w:ilvl w:val="0"/>
          <w:numId w:val="6"/>
        </w:numPr>
      </w:pPr>
      <w:r>
        <w:t xml:space="preserve">Fork repository đó về tài khoản Github của mình. </w:t>
      </w:r>
    </w:p>
    <w:p w:rsidR="00163B5B" w:rsidRDefault="00163B5B" w:rsidP="00195F45">
      <w:pPr>
        <w:pStyle w:val="Nidungvnbn"/>
        <w:numPr>
          <w:ilvl w:val="0"/>
          <w:numId w:val="6"/>
        </w:numPr>
      </w:pPr>
      <w:r>
        <w:t>Thực hiện fix bug.</w:t>
      </w:r>
    </w:p>
    <w:p w:rsidR="00163B5B" w:rsidRDefault="00163B5B" w:rsidP="00195F45">
      <w:pPr>
        <w:pStyle w:val="Nidungvnbn"/>
        <w:numPr>
          <w:ilvl w:val="0"/>
          <w:numId w:val="6"/>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Pr="0044107A" w:rsidRDefault="0044107A" w:rsidP="00195F45">
      <w:pPr>
        <w:pStyle w:val="Nidungvnbn"/>
        <w:numPr>
          <w:ilvl w:val="0"/>
          <w:numId w:val="15"/>
        </w:numPr>
        <w:rPr>
          <w:b/>
          <w:i/>
        </w:rPr>
      </w:pPr>
      <w:r>
        <w:rPr>
          <w:b/>
          <w:i/>
        </w:rPr>
        <w:t>Merge:</w:t>
      </w:r>
    </w:p>
    <w:p w:rsidR="00182506" w:rsidRDefault="0044107A" w:rsidP="00163B5B">
      <w:pPr>
        <w:pStyle w:val="Nidungvnbn"/>
      </w:pPr>
      <w:r>
        <w:t>Merge</w:t>
      </w:r>
      <w:r w:rsidR="00182506">
        <w:t xml:space="preserve">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44107A" w:rsidRDefault="0044107A" w:rsidP="00195F45">
      <w:pPr>
        <w:pStyle w:val="Nidungvnbn"/>
        <w:numPr>
          <w:ilvl w:val="0"/>
          <w:numId w:val="15"/>
        </w:numPr>
        <w:rPr>
          <w:b/>
          <w:i/>
        </w:rPr>
      </w:pPr>
      <w:r>
        <w:rPr>
          <w:b/>
          <w:i/>
        </w:rPr>
        <w:t>Push:</w:t>
      </w:r>
      <w:r>
        <w:rPr>
          <w:b/>
          <w:i/>
        </w:rPr>
        <w:tab/>
      </w:r>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44107A" w:rsidP="00195F45">
      <w:pPr>
        <w:pStyle w:val="Nidungvnbn"/>
        <w:numPr>
          <w:ilvl w:val="0"/>
          <w:numId w:val="15"/>
        </w:numPr>
      </w:pPr>
      <w:r>
        <w:rPr>
          <w:b/>
          <w:i/>
        </w:rPr>
        <w:t>Pull</w:t>
      </w:r>
      <w:r w:rsidR="00114847">
        <w:rPr>
          <w:b/>
          <w:i/>
        </w:rPr>
        <w:t>:</w:t>
      </w:r>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Pr="00114847" w:rsidRDefault="00114847" w:rsidP="00195F45">
      <w:pPr>
        <w:pStyle w:val="Nidungvnbn"/>
        <w:numPr>
          <w:ilvl w:val="0"/>
          <w:numId w:val="15"/>
        </w:numPr>
        <w:rPr>
          <w:b/>
          <w:i/>
        </w:rPr>
      </w:pPr>
      <w:r>
        <w:rPr>
          <w:b/>
          <w:i/>
        </w:rPr>
        <w:t>Pull Request:</w:t>
      </w:r>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Pr="00114847" w:rsidRDefault="00114847" w:rsidP="00195F45">
      <w:pPr>
        <w:pStyle w:val="Nidungvnbn"/>
        <w:numPr>
          <w:ilvl w:val="0"/>
          <w:numId w:val="15"/>
        </w:numPr>
        <w:rPr>
          <w:b/>
          <w:i/>
        </w:rPr>
      </w:pPr>
      <w:r>
        <w:rPr>
          <w:b/>
          <w:i/>
        </w:rPr>
        <w:t>Issue:</w:t>
      </w:r>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453AB1" w:rsidRDefault="00353A4A" w:rsidP="0041260F">
      <w:pPr>
        <w:pStyle w:val="Nidungvnbn"/>
      </w:pPr>
      <w:r>
        <w:rPr>
          <w:noProof/>
        </w:rPr>
        <mc:AlternateContent>
          <mc:Choice Requires="wps">
            <w:drawing>
              <wp:anchor distT="0" distB="0" distL="114300" distR="114300" simplePos="0" relativeHeight="251702272" behindDoc="0" locked="0" layoutInCell="1" allowOverlap="1" wp14:anchorId="417CCAE7" wp14:editId="6B80D2DC">
                <wp:simplePos x="0" y="0"/>
                <wp:positionH relativeFrom="margin">
                  <wp:posOffset>-12065</wp:posOffset>
                </wp:positionH>
                <wp:positionV relativeFrom="paragraph">
                  <wp:posOffset>4361815</wp:posOffset>
                </wp:positionV>
                <wp:extent cx="5374640" cy="635"/>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EF0520" w:rsidRPr="00EF0520" w:rsidRDefault="00EF0520" w:rsidP="00EF0520">
                            <w:pPr>
                              <w:pStyle w:val="Caption"/>
                              <w:rPr>
                                <w:i/>
                                <w:noProof/>
                              </w:rPr>
                            </w:pPr>
                            <w:r w:rsidRPr="00EF0520">
                              <w:rPr>
                                <w:noProof/>
                              </w:rPr>
                              <w:t xml:space="preserve">Hình 1.2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17CCAE7" id="Text Box 30" o:spid="_x0000_s1027" type="#_x0000_t202" style="position:absolute;left:0;text-align:left;margin-left:-.95pt;margin-top:343.45pt;width:423.2pt;height:.0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" stroked="f">
                <v:textbox style="mso-fit-shape-to-text:t" inset="0,0,0,0">
                  <w:txbxContent>
                    <w:p w:rsidR="00EF0520" w:rsidRPr="00EF0520" w:rsidRDefault="00EF0520" w:rsidP="00EF0520">
                      <w:pPr>
                        <w:pStyle w:val="Caption"/>
                        <w:rPr>
                          <w:i/>
                          <w:noProof/>
                        </w:rPr>
                      </w:pPr>
                      <w:r w:rsidRPr="00EF0520">
                        <w:rPr>
                          <w:noProof/>
                        </w:rPr>
                        <w:t xml:space="preserve">Hình </w:t>
                      </w:r>
                      <w:r w:rsidRPr="00EF0520">
                        <w:rPr>
                          <w:noProof/>
                        </w:rPr>
                        <w:t>1.2</w:t>
                      </w:r>
                      <w:r w:rsidRPr="00EF0520">
                        <w:rPr>
                          <w:noProof/>
                        </w:rPr>
                        <w:t xml:space="preserve"> Mô hình </w:t>
                      </w:r>
                      <w:r w:rsidR="0049447B">
                        <w:rPr>
                          <w:noProof/>
                        </w:rPr>
                        <w:t>làm việc trên Repository của các Developer</w:t>
                      </w:r>
                    </w:p>
                    <w:p w:rsidR="00EF0520" w:rsidRPr="00EF0520" w:rsidRDefault="00353A4A" w:rsidP="00EF0520">
                      <w:pPr>
                        <w:jc w:val="center"/>
                        <w:rPr>
                          <w:sz w:val="26"/>
                          <w:szCs w:val="26"/>
                        </w:rPr>
                      </w:pPr>
                      <w:r>
                        <w:rPr>
                          <w:sz w:val="26"/>
                          <w:szCs w:val="26"/>
                        </w:rPr>
                        <w:t>Nguồn:</w:t>
                      </w:r>
                      <w:r w:rsidR="00EF0520" w:rsidRPr="00EF0520">
                        <w:rPr>
                          <w:sz w:val="26"/>
                          <w:szCs w:val="26"/>
                        </w:rPr>
                        <w:t xml:space="preserve"> </w:t>
                      </w:r>
                      <w:r>
                        <w:rPr>
                          <w:sz w:val="26"/>
                          <w:szCs w:val="26"/>
                        </w:rPr>
                        <w:t>csc.edu.vn</w:t>
                      </w:r>
                    </w:p>
                  </w:txbxContent>
                </v:textbox>
                <w10:wrap anchorx="margin"/>
              </v:shape>
            </w:pict>
          </mc:Fallback>
        </mc:AlternateContent>
      </w:r>
      <w:r w:rsidR="00E427AB">
        <w:rPr>
          <w:noProof/>
        </w:rPr>
        <w:drawing>
          <wp:inline distT="0" distB="0" distL="0" distR="0" wp14:anchorId="2C00DB77" wp14:editId="37F02D49">
            <wp:extent cx="5203903" cy="4263457"/>
            <wp:effectExtent l="0" t="0" r="0" b="381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8738" cy="4275611"/>
                    </a:xfrm>
                    <a:prstGeom prst="rect">
                      <a:avLst/>
                    </a:prstGeom>
                    <a:noFill/>
                    <a:ln>
                      <a:noFill/>
                    </a:ln>
                  </pic:spPr>
                </pic:pic>
              </a:graphicData>
            </a:graphic>
          </wp:inline>
        </w:drawing>
      </w:r>
      <w:r w:rsidR="00453AB1">
        <w:br w:type="page"/>
      </w:r>
    </w:p>
    <w:p w:rsidR="00800B76" w:rsidRDefault="00800B76" w:rsidP="00800B76">
      <w:pPr>
        <w:rPr>
          <w:b/>
          <w:sz w:val="32"/>
          <w:szCs w:val="32"/>
        </w:rPr>
      </w:pPr>
      <w:r>
        <w:rPr>
          <w:b/>
          <w:sz w:val="32"/>
          <w:szCs w:val="32"/>
        </w:rPr>
        <w:lastRenderedPageBreak/>
        <w:t>CHƯƠNG 2 – TÍCH HỢP LIÊN TỤC VÀ JENKINS</w:t>
      </w:r>
    </w:p>
    <w:p w:rsidR="00024496" w:rsidRPr="008C2D6F" w:rsidRDefault="008C2D6F" w:rsidP="008C2D6F">
      <w:pPr>
        <w:pStyle w:val="Tiumccp1"/>
      </w:pPr>
      <w:bookmarkStart w:id="8" w:name="_Toc11759737"/>
      <w:r>
        <w:t>2.1</w:t>
      </w:r>
      <w:r w:rsidRPr="008C2D6F">
        <w:t xml:space="preserve"> </w:t>
      </w:r>
      <w:r w:rsidR="00800B76" w:rsidRPr="008C2D6F">
        <w:t>TÍCH HỢP LIÊN TỤC</w:t>
      </w:r>
      <w:bookmarkEnd w:id="8"/>
    </w:p>
    <w:p w:rsidR="00800B76" w:rsidRDefault="008C2D6F" w:rsidP="00800B76">
      <w:pPr>
        <w:pStyle w:val="Tiumccp2"/>
      </w:pPr>
      <w:bookmarkStart w:id="9" w:name="_Toc11759738"/>
      <w:r>
        <w:t>2</w:t>
      </w:r>
      <w:r w:rsidR="00620BC0">
        <w:t>.1.1 Tích hợp liên t</w:t>
      </w:r>
      <w:r w:rsidR="00F53ECA">
        <w:t>ục là gì</w:t>
      </w:r>
      <w:r w:rsidR="00800B76">
        <w:t>?</w:t>
      </w:r>
      <w:bookmarkEnd w:id="9"/>
    </w:p>
    <w:p w:rsidR="00800B76" w:rsidRDefault="00800B76" w:rsidP="008C2D6F">
      <w:pPr>
        <w:pStyle w:val="Nidungvnbn"/>
      </w:pPr>
      <w:r>
        <w:t>Trong môi trường tích hợp liên tục</w:t>
      </w:r>
      <w:r w:rsidR="007637CD">
        <w:t>,</w:t>
      </w:r>
      <w:r w:rsidR="002632EF">
        <w:t xml:space="preserve"> m</w:t>
      </w:r>
      <w:r>
        <w:t>ột vấn đề rất phổ biến và thường xuyên gặp phải đối với n</w:t>
      </w:r>
      <w:r w:rsidR="00F53ECA">
        <w:t xml:space="preserve">hiều nhóm phát triển </w:t>
      </w:r>
      <w:r w:rsidRPr="00E74E32">
        <w:t xml:space="preserve">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rsidRPr="00F73F21">
        <w:t xml:space="preserve">Tích hợp liên tục </w:t>
      </w:r>
      <w:r w:rsidRPr="00165F70">
        <w:t>(</w:t>
      </w:r>
      <w:r>
        <w:t>Cont</w:t>
      </w:r>
      <w:r w:rsidR="00F53ECA">
        <w:t>inuous I</w:t>
      </w:r>
      <w:r>
        <w:t xml:space="preserve">ntegration - </w:t>
      </w:r>
      <w:r w:rsidRPr="00165F70">
        <w:t xml:space="preserve">CI) </w:t>
      </w:r>
      <w:r w:rsidRPr="00F73F21">
        <w:t xml:space="preserve">là một thực tiễn phát triển trong đó các nhà phát triển </w:t>
      </w:r>
      <w:r w:rsidR="00F53ECA">
        <w:t>cần phải gửi (commit</w:t>
      </w:r>
      <w:r>
        <w:t>)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rsidR="00F53ECA">
        <w:t xml:space="preserve"> (build</w:t>
      </w:r>
      <w:r>
        <w:t>)</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4EB4B993" wp14:editId="064019C4">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6429341D" wp14:editId="1BC13A6B">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429341D" id="Text Box 14" o:spid="_x0000_s1028"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8Lg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" stroked="f">
                <v:textbox style="mso-fit-shape-to-text:t" inset="0,0,0,0">
                  <w:txbxContent>
                    <w:p w:rsidR="009E2A73" w:rsidRDefault="009E2A73"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9E2A73" w:rsidRPr="00D6609C" w:rsidRDefault="009E2A73" w:rsidP="00800B76">
                      <w:pPr>
                        <w:jc w:val="center"/>
                      </w:pPr>
                      <w:r>
                        <w:t xml:space="preserve">Nguồn,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183292">
      <w:pPr>
        <w:pStyle w:val="Nidungvnbn"/>
      </w:pPr>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183292">
      <w:pPr>
        <w:pStyle w:val="Nidungvnbn"/>
      </w:pPr>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183292">
      <w:pPr>
        <w:rPr>
          <w:sz w:val="26"/>
          <w:szCs w:val="26"/>
        </w:rPr>
      </w:pPr>
    </w:p>
    <w:p w:rsidR="008C2D6F" w:rsidRDefault="008C2D6F" w:rsidP="008C2D6F">
      <w:pPr>
        <w:ind w:firstLine="720"/>
        <w:rPr>
          <w:sz w:val="26"/>
          <w:szCs w:val="26"/>
        </w:rPr>
      </w:pPr>
    </w:p>
    <w:p w:rsidR="008C2D6F" w:rsidRDefault="00DE7CBB" w:rsidP="008C2D6F">
      <w:pPr>
        <w:ind w:firstLine="720"/>
        <w:rPr>
          <w:sz w:val="26"/>
          <w:szCs w:val="26"/>
        </w:rPr>
      </w:pPr>
      <w:r>
        <w:rPr>
          <w:noProof/>
        </w:rPr>
        <w:drawing>
          <wp:anchor distT="0" distB="0" distL="114300" distR="114300" simplePos="0" relativeHeight="251674624" behindDoc="0" locked="0" layoutInCell="1" allowOverlap="1" wp14:anchorId="472977F8" wp14:editId="1CEC4D79">
            <wp:simplePos x="0" y="0"/>
            <wp:positionH relativeFrom="page">
              <wp:posOffset>2012950</wp:posOffset>
            </wp:positionH>
            <wp:positionV relativeFrom="paragraph">
              <wp:posOffset>34691</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4">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C2D6F"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DE7CBB" w:rsidP="007637CD">
      <w:pPr>
        <w:pStyle w:val="Nidungvnbn"/>
      </w:pPr>
      <w:r>
        <w:rPr>
          <w:noProof/>
        </w:rPr>
        <mc:AlternateContent>
          <mc:Choice Requires="wps">
            <w:drawing>
              <wp:anchor distT="0" distB="0" distL="114300" distR="114300" simplePos="0" relativeHeight="251665408" behindDoc="0" locked="0" layoutInCell="1" allowOverlap="1" wp14:anchorId="0BB54BA2" wp14:editId="45233D73">
                <wp:simplePos x="0" y="0"/>
                <wp:positionH relativeFrom="margin">
                  <wp:posOffset>751171</wp:posOffset>
                </wp:positionH>
                <wp:positionV relativeFrom="paragraph">
                  <wp:posOffset>229669</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9E2A73" w:rsidRDefault="009E2A73" w:rsidP="008C2D6F">
                            <w:pPr>
                              <w:pStyle w:val="Caption"/>
                              <w:rPr>
                                <w:i/>
                                <w:noProof/>
                                <w:sz w:val="22"/>
                                <w:szCs w:val="22"/>
                              </w:rPr>
                            </w:pPr>
                            <w:r>
                              <w:rPr>
                                <w:noProof/>
                                <w:sz w:val="22"/>
                                <w:szCs w:val="22"/>
                              </w:rPr>
                              <w:t>Hình 2.2 Các bước của một mô hình tích hợp liên tục</w:t>
                            </w:r>
                          </w:p>
                          <w:p w:rsidR="009E2A73" w:rsidRPr="00B12268" w:rsidRDefault="009E2A73" w:rsidP="008C2D6F">
                            <w:pPr>
                              <w:jc w:val="center"/>
                            </w:pPr>
                            <w:r>
                              <w:t xml:space="preserve">Nguồn,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4BA2" id="Text Box 15" o:spid="_x0000_s1029" type="#_x0000_t202" style="position:absolute;left:0;text-align:left;margin-left:59.15pt;margin-top:18.1pt;width:303.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" stroked="f">
                <v:textbox style="mso-fit-shape-to-text:t" inset="0,0,0,0">
                  <w:txbxContent>
                    <w:p w:rsidR="009E2A73" w:rsidRDefault="009E2A73" w:rsidP="008C2D6F">
                      <w:pPr>
                        <w:pStyle w:val="Caption"/>
                        <w:rPr>
                          <w:i/>
                          <w:noProof/>
                          <w:sz w:val="22"/>
                          <w:szCs w:val="22"/>
                        </w:rPr>
                      </w:pPr>
                      <w:r>
                        <w:rPr>
                          <w:noProof/>
                          <w:sz w:val="22"/>
                          <w:szCs w:val="22"/>
                        </w:rPr>
                        <w:t>Hình 2.2 Các bước của một mô hình tích hợp liên tục</w:t>
                      </w:r>
                    </w:p>
                    <w:p w:rsidR="009E2A73" w:rsidRPr="00B12268" w:rsidRDefault="009E2A73" w:rsidP="008C2D6F">
                      <w:pPr>
                        <w:jc w:val="center"/>
                      </w:pPr>
                      <w:r>
                        <w:t xml:space="preserve">Nguồn, </w:t>
                      </w:r>
                      <w:r w:rsidRPr="00B12268">
                        <w:t>www.thinksys.com</w:t>
                      </w:r>
                    </w:p>
                  </w:txbxContent>
                </v:textbox>
                <w10:wrap anchorx="margin"/>
              </v:shape>
            </w:pict>
          </mc:Fallback>
        </mc:AlternateContent>
      </w:r>
    </w:p>
    <w:p w:rsidR="00C74EC3" w:rsidRDefault="00C74EC3" w:rsidP="007637CD">
      <w:pPr>
        <w:pStyle w:val="Nidungvnbn"/>
      </w:pPr>
    </w:p>
    <w:p w:rsidR="00C74EC3" w:rsidRDefault="00C74EC3" w:rsidP="007637CD">
      <w:pPr>
        <w:pStyle w:val="Nidungvnbn"/>
      </w:pPr>
    </w:p>
    <w:p w:rsidR="009E7786" w:rsidRDefault="009E7786" w:rsidP="007637CD">
      <w:pPr>
        <w:pStyle w:val="Nidungvnbn"/>
      </w:pPr>
    </w:p>
    <w:p w:rsidR="008C2D6F" w:rsidRPr="00C74EC3" w:rsidRDefault="008C2D6F" w:rsidP="00C74EC3">
      <w:pPr>
        <w:pStyle w:val="Tiumccp2"/>
      </w:pPr>
      <w:bookmarkStart w:id="10" w:name="_Toc11759739"/>
      <w:r w:rsidRPr="00C74EC3">
        <w:t>2.1.2 Đặc điểm của việc tích hợp liên tục</w:t>
      </w:r>
      <w:r w:rsidR="008D6A79">
        <w:t>:</w:t>
      </w:r>
      <w:bookmarkEnd w:id="10"/>
    </w:p>
    <w:p w:rsidR="008C2D6F" w:rsidRPr="00001A1E" w:rsidRDefault="008C2D6F" w:rsidP="00195F45">
      <w:pPr>
        <w:pStyle w:val="Nidungvnbn"/>
        <w:numPr>
          <w:ilvl w:val="0"/>
          <w:numId w:val="9"/>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195F45">
      <w:pPr>
        <w:pStyle w:val="Nidungvnbn"/>
        <w:numPr>
          <w:ilvl w:val="0"/>
          <w:numId w:val="9"/>
        </w:numPr>
      </w:pPr>
      <w:r w:rsidRPr="00001A1E">
        <w:t>Tự động hóa trong việc xây dựng và thử nghiệm code</w:t>
      </w:r>
      <w:r w:rsidR="007637CD">
        <w:t>.</w:t>
      </w:r>
    </w:p>
    <w:p w:rsidR="008C2D6F" w:rsidRPr="00001A1E" w:rsidRDefault="008C2D6F" w:rsidP="00195F45">
      <w:pPr>
        <w:pStyle w:val="Nidungvnbn"/>
        <w:numPr>
          <w:ilvl w:val="0"/>
          <w:numId w:val="9"/>
        </w:numPr>
      </w:pPr>
      <w:r w:rsidRPr="00001A1E">
        <w:t>Đội ngũ các nhà phát triển sẽ thường xuyên gửi các đoạn mã của mình đến nơi lưu trữ chính của đội ngũ</w:t>
      </w:r>
      <w:r w:rsidR="007637CD">
        <w:t>,</w:t>
      </w:r>
      <w:r w:rsidRPr="00001A1E">
        <w:t xml:space="preserve"> thường là một kho lưu trữ được ch</w:t>
      </w:r>
      <w:r w:rsidR="008D6A79">
        <w:t>ia sẻ (repository).</w:t>
      </w:r>
    </w:p>
    <w:p w:rsidR="008C2D6F" w:rsidRPr="00001A1E" w:rsidRDefault="008C2D6F" w:rsidP="00195F45">
      <w:pPr>
        <w:pStyle w:val="Nidungvnbn"/>
        <w:numPr>
          <w:ilvl w:val="0"/>
          <w:numId w:val="9"/>
        </w:numPr>
      </w:pPr>
      <w:r w:rsidRPr="00001A1E">
        <w:t>Khi code có sự thay đổi thì sẽ được xây dựng lại thông qua build server</w:t>
      </w:r>
      <w:r w:rsidR="007637CD">
        <w:t>.</w:t>
      </w:r>
    </w:p>
    <w:p w:rsidR="008C2D6F" w:rsidRPr="00001A1E" w:rsidRDefault="008C2D6F" w:rsidP="00195F45">
      <w:pPr>
        <w:pStyle w:val="Nidungvnbn"/>
        <w:numPr>
          <w:ilvl w:val="0"/>
          <w:numId w:val="9"/>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195F45">
      <w:pPr>
        <w:pStyle w:val="Nidungvnbn"/>
        <w:numPr>
          <w:ilvl w:val="0"/>
          <w:numId w:val="9"/>
        </w:numPr>
      </w:pPr>
      <w:r w:rsidRPr="00001A1E">
        <w:lastRenderedPageBreak/>
        <w:t xml:space="preserve">Phát hành phiên bản hoàn chỉnh cho khách </w:t>
      </w:r>
      <w:r w:rsidR="008D6A79">
        <w:t>hàng</w:t>
      </w:r>
      <w:r w:rsidRPr="00001A1E">
        <w:t xml:space="preserve"> khi không còn lỗi nữa</w:t>
      </w:r>
      <w:r w:rsidR="007637CD">
        <w:t>.</w:t>
      </w:r>
    </w:p>
    <w:p w:rsidR="008C2D6F" w:rsidRPr="00001A1E" w:rsidRDefault="008C2D6F" w:rsidP="00195F45">
      <w:pPr>
        <w:pStyle w:val="Nidungvnbn"/>
        <w:numPr>
          <w:ilvl w:val="0"/>
          <w:numId w:val="9"/>
        </w:numPr>
      </w:pPr>
      <w:r w:rsidRPr="00001A1E">
        <w:t>Tự động phân phối phiên bản mới lên môi trường phát triển hoặc là tới khách hàng</w:t>
      </w:r>
      <w:r w:rsidR="007637CD">
        <w:t>.</w:t>
      </w:r>
    </w:p>
    <w:p w:rsidR="008C2D6F" w:rsidRPr="00001A1E" w:rsidRDefault="008C2D6F" w:rsidP="00195F45">
      <w:pPr>
        <w:pStyle w:val="Nidungvnbn"/>
        <w:numPr>
          <w:ilvl w:val="0"/>
          <w:numId w:val="9"/>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11" w:name="_Toc11759740"/>
      <w:r>
        <w:t>2.1.3 Lợi ích và khó khăn của tích hợp liên tục</w:t>
      </w:r>
      <w:r w:rsidR="00182DB8">
        <w:t>,</w:t>
      </w:r>
      <w:bookmarkEnd w:id="11"/>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195F45">
      <w:pPr>
        <w:pStyle w:val="Nidungvnbn"/>
        <w:numPr>
          <w:ilvl w:val="1"/>
          <w:numId w:val="7"/>
        </w:numPr>
      </w:pPr>
      <w:r w:rsidRPr="00C74EC3">
        <w:t>Giảm thiểu rủi ro do lỗi được phát hiện</w:t>
      </w:r>
      <w:r w:rsidR="00231005">
        <w:t xml:space="preserve"> sớm trong quá trình phát triển</w:t>
      </w:r>
      <w:r w:rsidRPr="00C74EC3">
        <w:t>.</w:t>
      </w:r>
    </w:p>
    <w:p w:rsidR="00C74EC3" w:rsidRPr="00C74EC3" w:rsidRDefault="00C74EC3" w:rsidP="00195F45">
      <w:pPr>
        <w:pStyle w:val="Nidungvnbn"/>
        <w:numPr>
          <w:ilvl w:val="1"/>
          <w:numId w:val="7"/>
        </w:numPr>
      </w:pPr>
      <w:r w:rsidRPr="00C74EC3">
        <w:t>Giảm thi</w:t>
      </w:r>
      <w:r w:rsidR="00231005">
        <w:t>ểu sự lặp lại của các quá trình, tiến trình</w:t>
      </w:r>
      <w:r w:rsidRPr="00C74EC3">
        <w:t>.</w:t>
      </w:r>
    </w:p>
    <w:p w:rsidR="00C74EC3" w:rsidRPr="00C74EC3" w:rsidRDefault="00C74EC3" w:rsidP="00195F45">
      <w:pPr>
        <w:pStyle w:val="Nidungvnbn"/>
        <w:numPr>
          <w:ilvl w:val="1"/>
          <w:numId w:val="7"/>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195F45">
      <w:pPr>
        <w:pStyle w:val="Nidungvnbn"/>
        <w:numPr>
          <w:ilvl w:val="1"/>
          <w:numId w:val="7"/>
        </w:numPr>
      </w:pPr>
      <w:r w:rsidRPr="00C74EC3">
        <w:t>Cung cấp cái nhìn xuyên suốt tổng qu</w:t>
      </w:r>
      <w:r w:rsidR="00231005">
        <w:t>an và cụ thể cho từng giai đoạn</w:t>
      </w:r>
      <w:r w:rsidRPr="00C74EC3">
        <w:t>.</w:t>
      </w:r>
    </w:p>
    <w:p w:rsidR="00C74EC3" w:rsidRPr="00C74EC3" w:rsidRDefault="00C74EC3" w:rsidP="00195F45">
      <w:pPr>
        <w:pStyle w:val="Nidungvnbn"/>
        <w:numPr>
          <w:ilvl w:val="1"/>
          <w:numId w:val="7"/>
        </w:numPr>
      </w:pPr>
      <w:r w:rsidRPr="00C74EC3">
        <w:t>Nâng cáo kỹ năng của đội ng</w:t>
      </w:r>
      <w:r w:rsidR="00231005">
        <w:t>ũ nhân viên phát triển phần mềm</w:t>
      </w:r>
      <w:r w:rsidRPr="00C74EC3">
        <w:t>.</w:t>
      </w:r>
    </w:p>
    <w:p w:rsidR="00C74EC3" w:rsidRPr="00D14E1D" w:rsidRDefault="00231005" w:rsidP="00195F45">
      <w:pPr>
        <w:pStyle w:val="Nidungvnbn"/>
        <w:numPr>
          <w:ilvl w:val="1"/>
          <w:numId w:val="7"/>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195F45">
      <w:pPr>
        <w:pStyle w:val="Nidungvnbn"/>
        <w:numPr>
          <w:ilvl w:val="1"/>
          <w:numId w:val="8"/>
        </w:numPr>
      </w:pPr>
      <w:r w:rsidRPr="00D14E1D">
        <w:t xml:space="preserve">Cần thời </w:t>
      </w:r>
      <w:r w:rsidR="00231005">
        <w:t>gian thiết lập hệ thống ban đầu</w:t>
      </w:r>
      <w:r w:rsidRPr="00D14E1D">
        <w:t>.</w:t>
      </w:r>
    </w:p>
    <w:p w:rsidR="00C74EC3" w:rsidRPr="00D14E1D" w:rsidRDefault="00C74EC3" w:rsidP="00195F45">
      <w:pPr>
        <w:pStyle w:val="Nidungvnbn"/>
        <w:numPr>
          <w:ilvl w:val="1"/>
          <w:numId w:val="8"/>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195F45">
      <w:pPr>
        <w:pStyle w:val="Nidungvnbn"/>
        <w:numPr>
          <w:ilvl w:val="1"/>
          <w:numId w:val="8"/>
        </w:numPr>
      </w:pPr>
      <w:r>
        <w:t>Các chi phí cần thiết để phát</w:t>
      </w:r>
      <w:r w:rsidR="00231005">
        <w:t xml:space="preserve"> triển và duy trì server cho CI</w:t>
      </w:r>
      <w:r>
        <w:t>.</w:t>
      </w:r>
    </w:p>
    <w:p w:rsidR="0042304E" w:rsidRDefault="0042304E" w:rsidP="0042304E">
      <w:pPr>
        <w:pStyle w:val="Tiumccp1"/>
      </w:pPr>
      <w:bookmarkStart w:id="12" w:name="_Toc11759741"/>
      <w:r w:rsidRPr="0042304E">
        <w:t>2.2 JENKINS</w:t>
      </w:r>
      <w:bookmarkEnd w:id="12"/>
    </w:p>
    <w:p w:rsidR="0042304E" w:rsidRDefault="0042304E" w:rsidP="0042304E">
      <w:pPr>
        <w:pStyle w:val="Tiumccp2"/>
      </w:pPr>
      <w:bookmarkStart w:id="13" w:name="_Toc11759742"/>
      <w:r>
        <w:t>2.2.1 Jenkins là gì ?</w:t>
      </w:r>
      <w:bookmarkEnd w:id="13"/>
    </w:p>
    <w:p w:rsidR="0042304E" w:rsidRDefault="00231005" w:rsidP="008D6A79">
      <w:pPr>
        <w:pStyle w:val="Nidungvnbn"/>
        <w:jc w:val="left"/>
      </w:pPr>
      <w:r>
        <w:t>Khi nhắc đến CI</w:t>
      </w:r>
      <w:r w:rsidR="0042304E">
        <w:t>, những nhà phát</w:t>
      </w:r>
      <w:r w:rsidR="008D6A79">
        <w:t xml:space="preserve"> triển sẽ nghĩ ngay đến J</w:t>
      </w:r>
      <w:r>
        <w:t>enkins</w:t>
      </w:r>
      <w:r w:rsidR="0042304E">
        <w:t>. Mặc dù có rất nhiều công cụ để hỗ trợ CI như</w:t>
      </w:r>
      <w:r>
        <w:t xml:space="preserve"> GitLab CI, Travis CI, Bamboo</w:t>
      </w:r>
      <w:r w:rsidR="008D6A79">
        <w:t>,… nhưng J</w:t>
      </w:r>
      <w:r w:rsidR="0042304E">
        <w:t xml:space="preserve">enkins vẫn </w:t>
      </w:r>
      <w:r w:rsidR="0042304E">
        <w:lastRenderedPageBreak/>
        <w:t>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8D6A79">
        <w:t xml:space="preserve"> (Continuous D</w:t>
      </w:r>
      <w:r w:rsidR="00231005">
        <w:t>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mc:AlternateContent>
          <mc:Choice Requires="wps">
            <w:drawing>
              <wp:anchor distT="0" distB="0" distL="114300" distR="114300" simplePos="0" relativeHeight="251668480" behindDoc="0" locked="0" layoutInCell="1" allowOverlap="1" wp14:anchorId="773E6F0F" wp14:editId="31378B3C">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E6F0F" id="Text Box 8" o:spid="_x0000_s1030"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WeymjLgIAAGQEAAAOAAAAAAAAAAAAAAAAAC4C&#10;AABkcnMvZTJvRG9jLnhtbFBLAQItABQABgAIAAAAIQBS9i+94QAAAAsBAAAPAAAAAAAAAAAAAAAA&#10;AIgEAABkcnMvZG93bnJldi54bWxQSwUGAAAAAAQABADzAAAAlgUAAAAA&#10;" stroked="f">
                <v:textbox style="mso-fit-shape-to-text:t" inset="0,0,0,0">
                  <w:txbxContent>
                    <w:p w:rsidR="009E2A73" w:rsidRDefault="009E2A73" w:rsidP="0042304E">
                      <w:pPr>
                        <w:pStyle w:val="Caption"/>
                        <w:rPr>
                          <w:i/>
                          <w:noProof/>
                        </w:rPr>
                      </w:pPr>
                      <w:r w:rsidRPr="0041328A">
                        <w:rPr>
                          <w:noProof/>
                        </w:rPr>
                        <w:t>Hình</w:t>
                      </w:r>
                      <w:r>
                        <w:rPr>
                          <w:noProof/>
                        </w:rPr>
                        <w:t xml:space="preserve"> 2.3 Build, test và deploy với Jenkins</w:t>
                      </w:r>
                    </w:p>
                    <w:p w:rsidR="009E2A73" w:rsidRPr="0041328A" w:rsidRDefault="009E2A73" w:rsidP="0042304E">
                      <w:pPr>
                        <w:jc w:val="center"/>
                        <w:rPr>
                          <w:sz w:val="26"/>
                          <w:szCs w:val="26"/>
                        </w:rPr>
                      </w:pPr>
                      <w:r w:rsidRPr="0041328A">
                        <w:rPr>
                          <w:sz w:val="26"/>
                          <w:szCs w:val="26"/>
                        </w:rPr>
                        <w:t>Nguồn</w:t>
                      </w:r>
                      <w:r>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2E6254" w:rsidRDefault="002E6254" w:rsidP="0042304E">
      <w:pPr>
        <w:pStyle w:val="Nidungvnbn"/>
        <w:rPr>
          <w:b/>
          <w:sz w:val="28"/>
        </w:rPr>
      </w:pPr>
    </w:p>
    <w:p w:rsidR="002E6254" w:rsidRDefault="002E6254" w:rsidP="0042304E">
      <w:pPr>
        <w:pStyle w:val="Nidungvnbn"/>
        <w:rPr>
          <w:b/>
          <w:sz w:val="28"/>
        </w:rPr>
      </w:pPr>
    </w:p>
    <w:p w:rsidR="0042304E" w:rsidRDefault="002E6254" w:rsidP="0042304E">
      <w:pPr>
        <w:pStyle w:val="Nidungvnbn"/>
        <w:rPr>
          <w:b/>
          <w:sz w:val="28"/>
        </w:rPr>
      </w:pPr>
      <w:r>
        <w:rPr>
          <w:noProof/>
        </w:rPr>
        <w:drawing>
          <wp:anchor distT="0" distB="0" distL="114300" distR="114300" simplePos="0" relativeHeight="251667456" behindDoc="0" locked="0" layoutInCell="1" allowOverlap="1" wp14:anchorId="23F78CCA" wp14:editId="6AE0F081">
            <wp:simplePos x="0" y="0"/>
            <wp:positionH relativeFrom="margin">
              <wp:posOffset>758825</wp:posOffset>
            </wp:positionH>
            <wp:positionV relativeFrom="paragraph">
              <wp:posOffset>-514985</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5">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sidR="0042304E">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183292" w:rsidRDefault="00183292" w:rsidP="00994481">
      <w:pPr>
        <w:pStyle w:val="Nidungvnbn"/>
      </w:pPr>
    </w:p>
    <w:p w:rsidR="00183292" w:rsidRDefault="002E6254" w:rsidP="00994481">
      <w:pPr>
        <w:pStyle w:val="Nidungvnbn"/>
      </w:pPr>
      <w:r>
        <w:rPr>
          <w:noProof/>
        </w:rPr>
        <mc:AlternateContent>
          <mc:Choice Requires="wps">
            <w:drawing>
              <wp:anchor distT="0" distB="0" distL="114300" distR="114300" simplePos="0" relativeHeight="251700224" behindDoc="0" locked="0" layoutInCell="1" allowOverlap="1" wp14:anchorId="154733D0" wp14:editId="679B75D9">
                <wp:simplePos x="0" y="0"/>
                <wp:positionH relativeFrom="column">
                  <wp:posOffset>882015</wp:posOffset>
                </wp:positionH>
                <wp:positionV relativeFrom="paragraph">
                  <wp:posOffset>163830</wp:posOffset>
                </wp:positionV>
                <wp:extent cx="41738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9E2A73" w:rsidRDefault="009E2A73" w:rsidP="002E6254">
                            <w:pPr>
                              <w:pStyle w:val="Caption"/>
                              <w:rPr>
                                <w:i/>
                                <w:noProof/>
                              </w:rPr>
                            </w:pPr>
                            <w:r w:rsidRPr="0041328A">
                              <w:rPr>
                                <w:noProof/>
                              </w:rPr>
                              <w:t>Hình</w:t>
                            </w:r>
                            <w:r>
                              <w:rPr>
                                <w:noProof/>
                              </w:rPr>
                              <w:t xml:space="preserve"> 2.3 Build , test và deploy với Jenkins</w:t>
                            </w:r>
                          </w:p>
                          <w:p w:rsidR="009E2A73" w:rsidRPr="0041328A" w:rsidRDefault="009E2A73" w:rsidP="002E6254">
                            <w:pPr>
                              <w:jc w:val="center"/>
                              <w:rPr>
                                <w:sz w:val="26"/>
                                <w:szCs w:val="26"/>
                              </w:rPr>
                            </w:pPr>
                            <w:r w:rsidRPr="0041328A">
                              <w:rPr>
                                <w:sz w:val="26"/>
                                <w:szCs w:val="26"/>
                              </w:rPr>
                              <w:t>Nguồn :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733D0" id="Text Box 16" o:spid="_x0000_s1031" type="#_x0000_t202" style="position:absolute;left:0;text-align:left;margin-left:69.45pt;margin-top:12.9pt;width:328.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" stroked="f">
                <v:textbox style="mso-fit-shape-to-text:t" inset="0,0,0,0">
                  <w:txbxContent>
                    <w:p w:rsidR="009E2A73" w:rsidRDefault="009E2A73" w:rsidP="002E6254">
                      <w:pPr>
                        <w:pStyle w:val="Caption"/>
                        <w:rPr>
                          <w:i/>
                          <w:noProof/>
                        </w:rPr>
                      </w:pPr>
                      <w:r w:rsidRPr="0041328A">
                        <w:rPr>
                          <w:noProof/>
                        </w:rPr>
                        <w:t>Hình</w:t>
                      </w:r>
                      <w:r>
                        <w:rPr>
                          <w:noProof/>
                        </w:rPr>
                        <w:t xml:space="preserve"> 2.3 Build , test và deploy với Jenkins</w:t>
                      </w:r>
                    </w:p>
                    <w:p w:rsidR="009E2A73" w:rsidRPr="0041328A" w:rsidRDefault="009E2A73" w:rsidP="002E6254">
                      <w:pPr>
                        <w:jc w:val="center"/>
                        <w:rPr>
                          <w:sz w:val="26"/>
                          <w:szCs w:val="26"/>
                        </w:rPr>
                      </w:pPr>
                      <w:r w:rsidRPr="0041328A">
                        <w:rPr>
                          <w:sz w:val="26"/>
                          <w:szCs w:val="26"/>
                        </w:rPr>
                        <w:t>Nguồn : tech.vccloud.vn</w:t>
                      </w:r>
                    </w:p>
                  </w:txbxContent>
                </v:textbox>
              </v:shape>
            </w:pict>
          </mc:Fallback>
        </mc:AlternateContent>
      </w:r>
      <w:r>
        <w:tab/>
      </w:r>
    </w:p>
    <w:p w:rsidR="002E6254" w:rsidRDefault="002E6254" w:rsidP="00994481">
      <w:pPr>
        <w:pStyle w:val="Nidungvnbn"/>
      </w:pPr>
    </w:p>
    <w:p w:rsidR="002E6254" w:rsidRDefault="002E6254" w:rsidP="00994481">
      <w:pPr>
        <w:pStyle w:val="Nidungvnbn"/>
      </w:pPr>
    </w:p>
    <w:p w:rsidR="00994481" w:rsidRDefault="00994481" w:rsidP="00994481">
      <w:pPr>
        <w:pStyle w:val="Nidungvnbn"/>
      </w:pPr>
      <w:r>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C74EC3" w:rsidP="0042304E">
      <w:pPr>
        <w:pStyle w:val="Nidungvnbn"/>
      </w:pP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2E6254" w:rsidRDefault="002E6254" w:rsidP="0042304E">
      <w:pPr>
        <w:pStyle w:val="Nidungvnbn"/>
      </w:pPr>
    </w:p>
    <w:p w:rsidR="00994481" w:rsidRDefault="00994481" w:rsidP="0042304E">
      <w:pPr>
        <w:pStyle w:val="Nidungvnbn"/>
      </w:pPr>
    </w:p>
    <w:p w:rsidR="00994481" w:rsidRDefault="002E6254" w:rsidP="0042304E">
      <w:pPr>
        <w:pStyle w:val="Nidungvnbn"/>
      </w:pPr>
      <w:r>
        <w:rPr>
          <w:noProof/>
        </w:rPr>
        <w:drawing>
          <wp:anchor distT="0" distB="0" distL="114300" distR="114300" simplePos="0" relativeHeight="251670528" behindDoc="0" locked="0" layoutInCell="1" allowOverlap="1" wp14:anchorId="2C9DE727" wp14:editId="40B99C8F">
            <wp:simplePos x="0" y="0"/>
            <wp:positionH relativeFrom="margin">
              <wp:posOffset>133350</wp:posOffset>
            </wp:positionH>
            <wp:positionV relativeFrom="paragraph">
              <wp:posOffset>-1033145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7952C0" w:rsidRDefault="007952C0" w:rsidP="00801E84">
      <w:pPr>
        <w:pStyle w:val="Nidungvnbn"/>
      </w:pPr>
    </w:p>
    <w:p w:rsidR="002E6254" w:rsidRDefault="002E6254" w:rsidP="00801E84">
      <w:pPr>
        <w:pStyle w:val="Nidungvnbn"/>
      </w:pPr>
      <w:r>
        <w:rPr>
          <w:noProof/>
        </w:rPr>
        <mc:AlternateContent>
          <mc:Choice Requires="wps">
            <w:drawing>
              <wp:anchor distT="0" distB="0" distL="114300" distR="114300" simplePos="0" relativeHeight="251672576" behindDoc="0" locked="0" layoutInCell="1" allowOverlap="1" wp14:anchorId="2DC5F85A" wp14:editId="1ED54F37">
                <wp:simplePos x="0" y="0"/>
                <wp:positionH relativeFrom="margin">
                  <wp:align>center</wp:align>
                </wp:positionH>
                <wp:positionV relativeFrom="paragraph">
                  <wp:posOffset>45085</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F85A" id="Text Box 10" o:spid="_x0000_s1032" type="#_x0000_t202" style="position:absolute;left:0;text-align:left;margin-left:0;margin-top:3.55pt;width:46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" stroked="f">
                <v:textbox style="mso-fit-shape-to-text:t" inset="0,0,0,0">
                  <w:txbxContent>
                    <w:p w:rsidR="009E2A73" w:rsidRDefault="009E2A73" w:rsidP="00994481">
                      <w:pPr>
                        <w:pStyle w:val="Caption"/>
                        <w:rPr>
                          <w:i/>
                        </w:rPr>
                      </w:pPr>
                      <w:r>
                        <w:t xml:space="preserve">Hình 2.4 Một số các công  cụ và nền tảng có thể tích hợp với Jenkins </w:t>
                      </w:r>
                    </w:p>
                    <w:p w:rsidR="009E2A73" w:rsidRPr="003E133F" w:rsidRDefault="009E2A73" w:rsidP="00994481">
                      <w:pPr>
                        <w:jc w:val="center"/>
                        <w:rPr>
                          <w:sz w:val="26"/>
                          <w:szCs w:val="26"/>
                        </w:rPr>
                      </w:pPr>
                      <w:r>
                        <w:rPr>
                          <w:sz w:val="26"/>
                          <w:szCs w:val="26"/>
                        </w:rPr>
                        <w:t xml:space="preserve">Nguồn: </w:t>
                      </w:r>
                      <w:r w:rsidRPr="003E133F">
                        <w:rPr>
                          <w:sz w:val="26"/>
                          <w:szCs w:val="26"/>
                        </w:rPr>
                        <w:t>awesome-tech.readthedocs.io</w:t>
                      </w:r>
                    </w:p>
                  </w:txbxContent>
                </v:textbox>
                <w10:wrap anchorx="margin"/>
              </v:shape>
            </w:pict>
          </mc:Fallback>
        </mc:AlternateContent>
      </w:r>
    </w:p>
    <w:p w:rsidR="002E6254" w:rsidRDefault="002E6254" w:rsidP="00801E84">
      <w:pPr>
        <w:pStyle w:val="Nidungvnbn"/>
      </w:pPr>
    </w:p>
    <w:p w:rsidR="002E6254" w:rsidRDefault="002E6254" w:rsidP="00801E84">
      <w:pPr>
        <w:pStyle w:val="Nidungvnbn"/>
      </w:pPr>
    </w:p>
    <w:p w:rsidR="007637CD" w:rsidRDefault="007637CD" w:rsidP="007637CD">
      <w:pPr>
        <w:pStyle w:val="Tiumccp2"/>
      </w:pPr>
      <w:bookmarkStart w:id="14" w:name="_Toc11759743"/>
      <w:r>
        <w:t>2.2.2 CI với Jenkins</w:t>
      </w:r>
      <w:bookmarkEnd w:id="14"/>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6F6BAC9A" wp14:editId="10C98FDA">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1FA05412" wp14:editId="64C60104">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5412" id="Text Box 12" o:spid="_x0000_s1033"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3K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2mnFlR&#10;k0Z71Qb2GVpGLuKncX5OaTtHiaElP+UOfk/OCLstsY5fAsQoTkxfruzGapKct5/e38zGFJIUm93c&#10;xh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" stroked="f">
                <v:textbox style="mso-fit-shape-to-text:t" inset="0,0,0,0">
                  <w:txbxContent>
                    <w:p w:rsidR="009E2A73" w:rsidRDefault="009E2A73" w:rsidP="007637CD">
                      <w:pPr>
                        <w:pStyle w:val="Caption"/>
                        <w:rPr>
                          <w:i/>
                        </w:rPr>
                      </w:pPr>
                      <w:r>
                        <w:t>Hình 2.5 Lược đồ mô tả CI khi tích hợp với Jenkins</w:t>
                      </w:r>
                    </w:p>
                    <w:p w:rsidR="009E2A73" w:rsidRPr="005A4A31" w:rsidRDefault="009E2A73"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B907AD">
      <w:pPr>
        <w:pStyle w:val="Nidungvnbn"/>
      </w:pPr>
    </w:p>
    <w:p w:rsidR="00801E84" w:rsidRDefault="00801E84" w:rsidP="007637CD">
      <w:pPr>
        <w:pStyle w:val="Nidungvnbn"/>
      </w:pPr>
    </w:p>
    <w:p w:rsidR="007637CD" w:rsidRDefault="007637CD" w:rsidP="007637CD">
      <w:pPr>
        <w:pStyle w:val="Nidungvnbn"/>
      </w:pPr>
      <w:r>
        <w:t>Dựa vào biểu đồ trên</w:t>
      </w:r>
      <w:r w:rsidR="00897B67">
        <w:t>,</w:t>
      </w:r>
      <w:r>
        <w:t xml:space="preserve"> nó diễn tả những hành động sau</w:t>
      </w:r>
      <w:r w:rsidR="00E9371D">
        <w:t>:</w:t>
      </w:r>
    </w:p>
    <w:p w:rsidR="007637CD" w:rsidRDefault="007637CD" w:rsidP="00195F45">
      <w:pPr>
        <w:pStyle w:val="Nidungvnbn"/>
        <w:numPr>
          <w:ilvl w:val="0"/>
          <w:numId w:val="10"/>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rsidR="00EC1F27">
        <w:t xml:space="preserve"> (</w:t>
      </w:r>
      <w:r>
        <w:t>hoặc có thể kiểm tra theo e</w:t>
      </w:r>
      <w:r w:rsidR="00EC1F27">
        <w:t>vent được trigger</w:t>
      </w:r>
      <w:r>
        <w:t>)</w:t>
      </w:r>
      <w:r w:rsidR="00E9371D">
        <w:t>.</w:t>
      </w:r>
    </w:p>
    <w:p w:rsidR="007637CD" w:rsidRDefault="007637CD" w:rsidP="00195F45">
      <w:pPr>
        <w:pStyle w:val="Nidungvnbn"/>
        <w:numPr>
          <w:ilvl w:val="0"/>
          <w:numId w:val="10"/>
        </w:numPr>
      </w:pPr>
      <w:r w:rsidRPr="005A4A31">
        <w:lastRenderedPageBreak/>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rsidR="004119CC">
        <w:t>(pull</w:t>
      </w:r>
      <w:r>
        <w:t xml:space="preserve">) </w:t>
      </w:r>
      <w:r w:rsidRPr="005A4A31">
        <w:t>những thay đổi đó và sẽ bắt đầu chuẩn bị một bản dựng mới.</w:t>
      </w:r>
    </w:p>
    <w:p w:rsidR="007637CD" w:rsidRDefault="007637CD" w:rsidP="00195F45">
      <w:pPr>
        <w:pStyle w:val="Nidungvnbn"/>
        <w:numPr>
          <w:ilvl w:val="0"/>
          <w:numId w:val="10"/>
        </w:numPr>
      </w:pPr>
      <w:r w:rsidRPr="005A4A31">
        <w:t xml:space="preserve">Nếu việc xây dựng thất bại, thì </w:t>
      </w:r>
      <w:r>
        <w:t>đội ngũ phát triển</w:t>
      </w:r>
      <w:r w:rsidRPr="005A4A31">
        <w:t xml:space="preserve"> sẽ được thông báo.</w:t>
      </w:r>
    </w:p>
    <w:p w:rsidR="007637CD" w:rsidRDefault="007637CD" w:rsidP="00195F45">
      <w:pPr>
        <w:pStyle w:val="Nidungvnbn"/>
        <w:numPr>
          <w:ilvl w:val="0"/>
          <w:numId w:val="10"/>
        </w:numPr>
      </w:pPr>
      <w:r w:rsidRPr="005A4A31">
        <w:t>Nếu quá trình xây dựng thành công, thì Jenkins sẽ triển khai máy chủ thử nghiệm</w:t>
      </w:r>
      <w:r w:rsidR="004119CC">
        <w:t>.</w:t>
      </w:r>
    </w:p>
    <w:p w:rsidR="007637CD" w:rsidRDefault="007637CD" w:rsidP="00195F45">
      <w:pPr>
        <w:pStyle w:val="Nidungvnbn"/>
        <w:numPr>
          <w:ilvl w:val="0"/>
          <w:numId w:val="10"/>
        </w:numPr>
      </w:pPr>
      <w:r w:rsidRPr="00806D84">
        <w:t>Sau khi thử nghiệm, Jenkins tạo phản hồi và sau đó thông báo cho các nhà phát triển về kết quả xây dựng và thử nghiệm.</w:t>
      </w:r>
    </w:p>
    <w:p w:rsidR="007637CD" w:rsidRDefault="007637CD" w:rsidP="00195F45">
      <w:pPr>
        <w:pStyle w:val="Nidungvnbn"/>
        <w:numPr>
          <w:ilvl w:val="0"/>
          <w:numId w:val="10"/>
        </w:numPr>
      </w:pPr>
      <w:r>
        <w:t>Nếu việc thử nghiệm thành công</w:t>
      </w:r>
      <w:r w:rsidR="00897B67">
        <w:t>,</w:t>
      </w:r>
      <w:r>
        <w:t xml:space="preserve"> nó sẽ ti</w:t>
      </w:r>
      <w:r w:rsidR="00897B67">
        <w:t>ếp tục đưa đến máy chủ làm việc</w:t>
      </w:r>
      <w:r>
        <w:t>.</w:t>
      </w:r>
    </w:p>
    <w:p w:rsidR="007637CD" w:rsidRDefault="007637CD" w:rsidP="00195F45">
      <w:pPr>
        <w:pStyle w:val="Nidungvnbn"/>
        <w:numPr>
          <w:ilvl w:val="0"/>
          <w:numId w:val="10"/>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E9371D">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BC58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BC58D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BC58D6">
            <w:pPr>
              <w:rPr>
                <w:rFonts w:ascii="Times New Roman" w:hAnsi="Times New Roman"/>
                <w:b w:val="0"/>
                <w:sz w:val="26"/>
                <w:szCs w:val="26"/>
              </w:rPr>
            </w:pPr>
            <w:r>
              <w:rPr>
                <w:rFonts w:ascii="Times New Roman" w:hAnsi="Times New Roman"/>
                <w:b w:val="0"/>
                <w:sz w:val="26"/>
                <w:szCs w:val="26"/>
              </w:rPr>
              <w:t>Các nhà phát triển khi đã hoàn thành xong phần code của họ, họ sẽ gửi cùng một lúc và việc xây dựng và thử nghiệm sẽ diễn ra sau,</w:t>
            </w:r>
          </w:p>
          <w:p w:rsidR="00897B67" w:rsidRDefault="00897B67" w:rsidP="00BC58D6">
            <w:pPr>
              <w:rPr>
                <w:rFonts w:ascii="Times New Roman" w:hAnsi="Times New Roman"/>
                <w:b w:val="0"/>
                <w:sz w:val="26"/>
                <w:szCs w:val="26"/>
              </w:rPr>
            </w:pPr>
          </w:p>
          <w:p w:rsidR="00897B67" w:rsidRDefault="00897B67" w:rsidP="00BC58D6">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p>
          <w:p w:rsidR="00897B67" w:rsidRPr="00FA0227" w:rsidRDefault="00897B67" w:rsidP="00BC58D6">
            <w:pPr>
              <w:rPr>
                <w:rFonts w:ascii="Times New Roman" w:hAnsi="Times New Roman"/>
                <w:b w:val="0"/>
                <w:sz w:val="26"/>
                <w:szCs w:val="26"/>
              </w:rPr>
            </w:pPr>
          </w:p>
        </w:tc>
        <w:tc>
          <w:tcPr>
            <w:tcW w:w="4675" w:type="dxa"/>
          </w:tcPr>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Nếu quá trình xây dựng thất bại, thì Jenkins sẽ thông báo lỗi cho nhóm nhà phát triển.</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sidRPr="00B81D23">
              <w:rPr>
                <w:rFonts w:ascii="Times New Roman" w:hAnsi="Times New Roman"/>
                <w:b w:val="0"/>
                <w:sz w:val="26"/>
                <w:szCs w:val="26"/>
              </w:rPr>
              <w:t xml:space="preserve">Vì mã được xây dựng cùng một lúc, một số nhà phát triển sẽ cần đợi cho đến khi </w:t>
            </w:r>
            <w:r w:rsidRPr="00B81D23">
              <w:rPr>
                <w:rFonts w:ascii="Times New Roman" w:hAnsi="Times New Roman"/>
                <w:b w:val="0"/>
                <w:sz w:val="26"/>
                <w:szCs w:val="26"/>
              </w:rPr>
              <w:lastRenderedPageBreak/>
              <w:t xml:space="preserve">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lastRenderedPageBreak/>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BC58D6">
            <w:pPr>
              <w:rPr>
                <w:rFonts w:ascii="Times New Roman" w:hAnsi="Times New Roman"/>
                <w:b w:val="0"/>
                <w:sz w:val="26"/>
                <w:szCs w:val="26"/>
              </w:rPr>
            </w:pPr>
            <w:r>
              <w:rPr>
                <w:rFonts w:ascii="Times New Roman" w:hAnsi="Times New Roman"/>
                <w:b w:val="0"/>
                <w:sz w:val="26"/>
                <w:szCs w:val="26"/>
              </w:rPr>
              <w:lastRenderedPageBreak/>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BC58D6">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 xml:space="preserve">, </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sidR="004119CC">
              <w:rPr>
                <w:rFonts w:ascii="Times New Roman" w:hAnsi="Times New Roman"/>
                <w:sz w:val="26"/>
                <w:szCs w:val="26"/>
              </w:rPr>
              <w:t>, lỗi lầm.</w:t>
            </w:r>
          </w:p>
        </w:tc>
      </w:tr>
      <w:tr w:rsidR="00897B67" w:rsidTr="00BC58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Pr>
                <w:rFonts w:ascii="Times New Roman" w:hAnsi="Times New Roman"/>
                <w:b w:val="0"/>
                <w:sz w:val="26"/>
                <w:szCs w:val="26"/>
              </w:rPr>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BC58D6">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BC58D6">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BC58D6">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BC58D6">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triển phần mềm được thay đổi rõ rệt,</w:t>
      </w:r>
    </w:p>
    <w:p w:rsidR="00897B67" w:rsidRDefault="00897B67" w:rsidP="00897B67">
      <w:pPr>
        <w:pStyle w:val="Nidungvnbn"/>
      </w:pPr>
      <w:r>
        <w:t>linh động hơn</w:t>
      </w:r>
      <w:r w:rsidR="00182DB8">
        <w:t>,</w:t>
      </w:r>
      <w:r>
        <w:t xml:space="preserve"> giảm bớt rủi ro cũng như làm giảm đi khó khăn cho nhà phát triển. </w:t>
      </w:r>
    </w:p>
    <w:p w:rsidR="00182DB8" w:rsidRDefault="00182DB8" w:rsidP="00182DB8">
      <w:pPr>
        <w:pStyle w:val="Tiumccp2"/>
      </w:pPr>
      <w:bookmarkStart w:id="15" w:name="_Toc11759744"/>
      <w:r>
        <w:t>2.2.3 Lợi ích và khó khăn của Jenkins</w:t>
      </w:r>
      <w:bookmarkEnd w:id="15"/>
    </w:p>
    <w:p w:rsidR="00182DB8" w:rsidRPr="00897EB9" w:rsidRDefault="00182DB8" w:rsidP="00897EB9">
      <w:pPr>
        <w:pStyle w:val="Nidungvnbn"/>
        <w:rPr>
          <w:b/>
          <w:i/>
        </w:rPr>
      </w:pPr>
      <w:r w:rsidRPr="00897EB9">
        <w:rPr>
          <w:b/>
          <w:i/>
        </w:rPr>
        <w:t>Lợi ích:</w:t>
      </w:r>
    </w:p>
    <w:p w:rsidR="00182DB8" w:rsidRDefault="00182DB8" w:rsidP="00195F45">
      <w:pPr>
        <w:pStyle w:val="Nidungvnbn"/>
        <w:numPr>
          <w:ilvl w:val="0"/>
          <w:numId w:val="11"/>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95F45">
      <w:pPr>
        <w:pStyle w:val="Nidungvnbn"/>
        <w:numPr>
          <w:ilvl w:val="0"/>
          <w:numId w:val="11"/>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95F45">
      <w:pPr>
        <w:pStyle w:val="Nidungvnbn"/>
        <w:numPr>
          <w:ilvl w:val="0"/>
          <w:numId w:val="11"/>
        </w:numPr>
      </w:pPr>
      <w:r w:rsidRPr="003F2061">
        <w:t>Jenkins cũng hỗ trợ kiến trúc dựa trên đám mây để bạn có thể triển khai Jenkins trong các nền tảng dựa trên đám mây.</w:t>
      </w:r>
    </w:p>
    <w:p w:rsidR="00182DB8" w:rsidRDefault="00182DB8" w:rsidP="00195F45">
      <w:pPr>
        <w:pStyle w:val="Nidungvnbn"/>
        <w:numPr>
          <w:ilvl w:val="0"/>
          <w:numId w:val="11"/>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lastRenderedPageBreak/>
        <w:t>Khó khăn:</w:t>
      </w:r>
    </w:p>
    <w:p w:rsidR="00182DB8" w:rsidRDefault="00182DB8" w:rsidP="00195F45">
      <w:pPr>
        <w:pStyle w:val="Nidungvnbn"/>
        <w:numPr>
          <w:ilvl w:val="0"/>
          <w:numId w:val="12"/>
        </w:numPr>
      </w:pPr>
      <w:r w:rsidRPr="003F2061">
        <w:t>Giao diện của nó đã lỗi thời và không thân thiện với người dùng so với các xu hướng UI hiện tại.</w:t>
      </w:r>
    </w:p>
    <w:p w:rsidR="00182DB8" w:rsidRDefault="00182DB8" w:rsidP="00195F45">
      <w:pPr>
        <w:pStyle w:val="Nidungvnbn"/>
        <w:numPr>
          <w:ilvl w:val="0"/>
          <w:numId w:val="12"/>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p>
    <w:p w:rsidR="00182DB8" w:rsidRDefault="00182DB8" w:rsidP="00195F45">
      <w:pPr>
        <w:pStyle w:val="Nidungvnbn"/>
        <w:numPr>
          <w:ilvl w:val="0"/>
          <w:numId w:val="12"/>
        </w:numPr>
      </w:pPr>
      <w:r w:rsidRPr="003F2061">
        <w:t>Một trong những lý do khiến nhiều người không triển khai Jenkins là do khó cài đặt và định cấu hình Jenkins.</w:t>
      </w:r>
    </w:p>
    <w:p w:rsidR="00182DB8" w:rsidRPr="003F2061" w:rsidRDefault="00182DB8" w:rsidP="00195F45">
      <w:pPr>
        <w:pStyle w:val="Nidungvnbn"/>
        <w:numPr>
          <w:ilvl w:val="0"/>
          <w:numId w:val="12"/>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114847" w:rsidRDefault="00114847" w:rsidP="00114847">
      <w:pPr>
        <w:rPr>
          <w:b/>
          <w:sz w:val="32"/>
          <w:szCs w:val="32"/>
        </w:rPr>
      </w:pPr>
      <w:r>
        <w:rPr>
          <w:b/>
          <w:sz w:val="32"/>
          <w:szCs w:val="32"/>
        </w:rPr>
        <w:t>CHƯƠNG 3 – MICROSOFT AZURE</w:t>
      </w:r>
    </w:p>
    <w:p w:rsidR="00114847" w:rsidRPr="00114847" w:rsidRDefault="00114847" w:rsidP="00114847">
      <w:pPr>
        <w:pStyle w:val="Tiumccp1"/>
      </w:pPr>
      <w:bookmarkStart w:id="16" w:name="_Toc11759745"/>
      <w:r w:rsidRPr="00114847">
        <w:t>3.1 Microsoft Azure là gì ?</w:t>
      </w:r>
      <w:bookmarkEnd w:id="16"/>
    </w:p>
    <w:p w:rsidR="00114847" w:rsidRPr="00A72D1B" w:rsidRDefault="00114847" w:rsidP="00114847">
      <w:pPr>
        <w:pStyle w:val="Nidungvnbn"/>
      </w:pPr>
      <w:r w:rsidRPr="00A72D1B">
        <w:rPr>
          <w:noProof/>
        </w:rPr>
        <w:t>Có nhiều công ty gần đây đã bắt đầu sử dụng dịch vụ đám mây cho cơ sở hạ tầng mạng của họ. Với sự phát triển của công nghệ đám mây, việc các công ty sử dụng dịch vụ đám mây sẽ hiệu quả và tiết kiệm chi phí hơn nhiều. Một trong những nhà cung cấp dịch vụ đám mây phổ biến nhất là Microsoft với Microsoft Azure dành cho những người muốn chọn sử dụng các sản phẩm và dịch vụ của Microsoft Cloud</w:t>
      </w:r>
      <w:r w:rsidR="003C6291">
        <w:rPr>
          <w:noProof/>
        </w:rPr>
        <w:t>.</w:t>
      </w:r>
      <w:r w:rsidR="004119CC">
        <w:t xml:space="preserve"> </w:t>
      </w:r>
      <w:r w:rsidRPr="00A72D1B">
        <w:t>Microsoft Azure cùng với hai đối thủ cạnh t</w:t>
      </w:r>
      <w:r w:rsidR="004119CC">
        <w:t>ranh lớn nhất của nó là Amazon Web Service và Google C</w:t>
      </w:r>
      <w:r w:rsidRPr="00A72D1B">
        <w:t>loud platform là nền tảng điện toán đám mây có thể cung cấp mọi thứ mà doanh nghiệp cần để chạy tất cả hoặc một phần hoạt động điện toán của nó hầu như là bao gồm máy chủ, lưu trữ, cơ sở dữ liệu, mạng, phân tích và hơn thế nữa.</w:t>
      </w:r>
    </w:p>
    <w:p w:rsidR="00114847" w:rsidRDefault="00114847" w:rsidP="00114847">
      <w:pPr>
        <w:pStyle w:val="Nidungvnbn"/>
      </w:pPr>
      <w:r>
        <w:t>Lúc trước</w:t>
      </w:r>
      <w:r w:rsidR="003C6291">
        <w:t>,</w:t>
      </w:r>
      <w:r w:rsidRPr="00A72D1B">
        <w:t xml:space="preserve"> </w:t>
      </w:r>
      <w:r>
        <w:t xml:space="preserve">lựa chọn </w:t>
      </w:r>
      <w:r w:rsidRPr="00A72D1B">
        <w:t xml:space="preserve">duy nhất có sẵn cho các công ty là xây dựng và quản lý phần cứng vật lý cần thiết cho </w:t>
      </w:r>
      <w:r>
        <w:t>việc tính toán</w:t>
      </w:r>
      <w:r w:rsidR="003C6291">
        <w:t>,</w:t>
      </w:r>
      <w:r w:rsidRPr="00A72D1B">
        <w:t xml:space="preserve"> bao gồm máy chủ, lưu trữ đĩa và chuyển mạch Ethernet</w:t>
      </w:r>
      <w:r w:rsidR="003C6291">
        <w:t>.</w:t>
      </w:r>
      <w:r w:rsidRPr="00A72D1B">
        <w:t xml:space="preserve"> Nhưng ngày nay, các công ty có thể sử dụng một nền tảng điện toán đám mây </w:t>
      </w:r>
      <w:r w:rsidRPr="00A72D1B">
        <w:lastRenderedPageBreak/>
        <w:t>công cộng như Azure, mua và duy trì tất cả các phần cứng máy tính. Điều này có nghĩa là các công ty có thể thuê tài nguyên phần cứng một cách hiệu quả khi cần thiết</w:t>
      </w:r>
      <w:r w:rsidR="003C6291">
        <w:t>.</w:t>
      </w:r>
    </w:p>
    <w:p w:rsidR="00114847" w:rsidRPr="00D62B65" w:rsidRDefault="00114847" w:rsidP="00114847">
      <w:pPr>
        <w:pStyle w:val="Nidungvnbn"/>
      </w:pPr>
    </w:p>
    <w:p w:rsidR="00114847" w:rsidRPr="00D62B65" w:rsidRDefault="00114847" w:rsidP="00114847">
      <w:pPr>
        <w:pStyle w:val="Nidungvnbn"/>
      </w:pPr>
    </w:p>
    <w:p w:rsidR="00114847" w:rsidRPr="00D62B65" w:rsidRDefault="00114847" w:rsidP="00114847">
      <w:pPr>
        <w:pStyle w:val="Nidungvnbn"/>
      </w:pPr>
    </w:p>
    <w:p w:rsidR="00114847" w:rsidRDefault="00114847" w:rsidP="00114847">
      <w:pPr>
        <w:pStyle w:val="Nidungvnbn"/>
        <w:rPr>
          <w:b/>
          <w:sz w:val="28"/>
          <w:szCs w:val="28"/>
        </w:rPr>
      </w:pPr>
      <w:r>
        <w:rPr>
          <w:noProof/>
          <w:sz w:val="28"/>
          <w:szCs w:val="28"/>
        </w:rPr>
        <w:drawing>
          <wp:anchor distT="0" distB="0" distL="114300" distR="114300" simplePos="0" relativeHeight="251680768" behindDoc="0" locked="0" layoutInCell="1" allowOverlap="1" wp14:anchorId="1B21E56D" wp14:editId="7E6B3A72">
            <wp:simplePos x="0" y="0"/>
            <wp:positionH relativeFrom="margin">
              <wp:align>right</wp:align>
            </wp:positionH>
            <wp:positionV relativeFrom="paragraph">
              <wp:posOffset>-241021</wp:posOffset>
            </wp:positionV>
            <wp:extent cx="5943600" cy="2971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azure-managed-services-2-1-1024x5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rPr>
          <w:b/>
          <w:sz w:val="28"/>
          <w:szCs w:val="28"/>
        </w:rPr>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p>
    <w:p w:rsidR="00114847" w:rsidRDefault="00114847" w:rsidP="00114847">
      <w:pPr>
        <w:pStyle w:val="Nidungvnbn"/>
      </w:pPr>
      <w:r>
        <w:rPr>
          <w:noProof/>
        </w:rPr>
        <mc:AlternateContent>
          <mc:Choice Requires="wps">
            <w:drawing>
              <wp:anchor distT="0" distB="0" distL="114300" distR="114300" simplePos="0" relativeHeight="251682816" behindDoc="0" locked="0" layoutInCell="1" allowOverlap="1" wp14:anchorId="72AE1BED" wp14:editId="1C723E53">
                <wp:simplePos x="0" y="0"/>
                <wp:positionH relativeFrom="margin">
                  <wp:align>right</wp:align>
                </wp:positionH>
                <wp:positionV relativeFrom="paragraph">
                  <wp:posOffset>12700</wp:posOffset>
                </wp:positionV>
                <wp:extent cx="5715000" cy="635"/>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1BED" id="Text Box 17" o:spid="_x0000_s1034" type="#_x0000_t202" style="position:absolute;left:0;text-align:left;margin-left:398.8pt;margin-top:1pt;width:450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" stroked="f">
                <v:textbox style="mso-fit-shape-to-text:t" inset="0,0,0,0">
                  <w:txbxContent>
                    <w:p w:rsidR="009E2A73" w:rsidRDefault="009E2A73" w:rsidP="00114847">
                      <w:pPr>
                        <w:pStyle w:val="Caption"/>
                        <w:rPr>
                          <w:i/>
                        </w:rPr>
                      </w:pPr>
                      <w:r>
                        <w:t>Hình 3.1 Điện toán đám mây với Microsoft Azure</w:t>
                      </w:r>
                    </w:p>
                    <w:p w:rsidR="009E2A73" w:rsidRPr="00BF5479" w:rsidRDefault="009E2A73" w:rsidP="00114847">
                      <w:pPr>
                        <w:jc w:val="center"/>
                        <w:rPr>
                          <w:sz w:val="26"/>
                          <w:szCs w:val="26"/>
                        </w:rPr>
                      </w:pPr>
                      <w:r w:rsidRPr="00BF5479">
                        <w:rPr>
                          <w:sz w:val="26"/>
                          <w:szCs w:val="26"/>
                        </w:rPr>
                        <w:t>Nguồn : newsignature.com</w:t>
                      </w:r>
                    </w:p>
                  </w:txbxContent>
                </v:textbox>
                <w10:wrap anchorx="margin"/>
              </v:shape>
            </w:pict>
          </mc:Fallback>
        </mc:AlternateContent>
      </w:r>
    </w:p>
    <w:p w:rsidR="00114847" w:rsidRDefault="00114847" w:rsidP="00114847">
      <w:pPr>
        <w:pStyle w:val="Nidungvnbn"/>
      </w:pPr>
    </w:p>
    <w:p w:rsidR="00114847" w:rsidRDefault="00114847" w:rsidP="00114847">
      <w:pPr>
        <w:pStyle w:val="Nidungvnbn"/>
      </w:pPr>
      <w:r w:rsidRPr="00BF5479">
        <w:t>Azure cung cấp một loạt các sản phẩm và dịch vụ được thiết kế để đáp ứng tất cả các nhu cầu củ</w:t>
      </w:r>
      <w:r>
        <w:t xml:space="preserve">a các công ty như là </w:t>
      </w:r>
      <w:r w:rsidRPr="00BF5479">
        <w:t xml:space="preserve">xây dựng, thử nghiệm, triển khai và quản lý các ứng dụng và dịch vụ thông qua mạng lưới các trung tâm dữ liệu do Microsoft quản lý. </w:t>
      </w:r>
    </w:p>
    <w:p w:rsidR="00114847" w:rsidRDefault="00114847" w:rsidP="00114847">
      <w:pPr>
        <w:pStyle w:val="Tiumccp1"/>
      </w:pPr>
      <w:bookmarkStart w:id="17" w:name="_Toc11759746"/>
      <w:r>
        <w:t>3.2 Các dịch vụ</w:t>
      </w:r>
      <w:r w:rsidR="003C6291">
        <w:t>,</w:t>
      </w:r>
      <w:r>
        <w:t xml:space="preserve"> mô hình dịch vụ đám mây và lợi ích của Microsoft Azure:</w:t>
      </w:r>
      <w:bookmarkEnd w:id="17"/>
    </w:p>
    <w:p w:rsidR="00114847" w:rsidRDefault="00114847" w:rsidP="00114847">
      <w:pPr>
        <w:pStyle w:val="Tiumccp2"/>
      </w:pPr>
      <w:bookmarkStart w:id="18" w:name="_Toc11759747"/>
      <w:r>
        <w:t>3.2.1 Các dịch vụ của Microsoft Azure:</w:t>
      </w:r>
      <w:bookmarkEnd w:id="18"/>
    </w:p>
    <w:p w:rsidR="00114847" w:rsidRDefault="00114847" w:rsidP="00114847">
      <w:pPr>
        <w:pStyle w:val="Nidungvnbn"/>
      </w:pPr>
      <w:r>
        <w:t>Microsoft Azure cung cấp một số lượng lớn dịch vụ với hơn 600 dịch vụ</w:t>
      </w:r>
      <w:r w:rsidR="003C6291">
        <w:t>,</w:t>
      </w:r>
      <w:r>
        <w:t xml:space="preserve"> với các dịch vụ thuộc nhiều nhóm dịch vụ khác nhau</w:t>
      </w:r>
      <w:r w:rsidR="003C6291">
        <w:t>.</w:t>
      </w:r>
      <w:r>
        <w:t xml:space="preserve"> Việc này khiến các công ty và các nhà phát triển có thể dễ dàng lựa chọn các dịch vụ phù hợp cho môi trường phát triển của mình</w:t>
      </w:r>
      <w:r w:rsidR="003C6291">
        <w:t>.</w:t>
      </w:r>
      <w:r>
        <w:t xml:space="preserve"> Trong đó</w:t>
      </w:r>
      <w:r w:rsidR="003C6291">
        <w:t>,</w:t>
      </w:r>
      <w:r>
        <w:t xml:space="preserve"> các nhóm dịch vụ nổi bật của Microsoft Azure là :</w:t>
      </w:r>
    </w:p>
    <w:p w:rsidR="00114847" w:rsidRDefault="00114847" w:rsidP="00195F45">
      <w:pPr>
        <w:pStyle w:val="Nidungvnbn"/>
        <w:numPr>
          <w:ilvl w:val="0"/>
          <w:numId w:val="16"/>
        </w:numPr>
      </w:pPr>
      <w:r w:rsidRPr="00E2097F">
        <w:rPr>
          <w:b/>
        </w:rPr>
        <w:lastRenderedPageBreak/>
        <w:t>Dịch vụ tính toán với máy ảo</w:t>
      </w:r>
      <w:r>
        <w:t xml:space="preserve"> : </w:t>
      </w:r>
      <w:r w:rsidRPr="00E2097F">
        <w:t xml:space="preserve">Tạo máy ảo Microsoft hoặc Linux (VM) chỉ trong vài phút từ nhiều lựa chọn mẫu thị trường hoặc từ hình ảnh máy tùy chỉnh của riêng </w:t>
      </w:r>
      <w:r>
        <w:t>người dùng</w:t>
      </w:r>
      <w:r w:rsidRPr="00E2097F">
        <w:t xml:space="preserve">. Các máy ảo dựa trên đám mây này sẽ lưu trữ các ứng dụng và dịch vụ của </w:t>
      </w:r>
      <w:r>
        <w:t>người dùng</w:t>
      </w:r>
      <w:r w:rsidRPr="00E2097F">
        <w:t xml:space="preserve"> như thể chúng nằm trong trung tâm dữ liệu của riêng </w:t>
      </w:r>
      <w:r>
        <w:t>họ</w:t>
      </w:r>
      <w:r w:rsidRPr="00E2097F">
        <w:t>.</w:t>
      </w:r>
    </w:p>
    <w:p w:rsidR="00114847" w:rsidRDefault="00114847" w:rsidP="00195F45">
      <w:pPr>
        <w:pStyle w:val="Nidungvnbn"/>
        <w:numPr>
          <w:ilvl w:val="0"/>
          <w:numId w:val="16"/>
        </w:numPr>
      </w:pPr>
      <w:r>
        <w:rPr>
          <w:b/>
        </w:rPr>
        <w:t xml:space="preserve">Dịch vụ quản lý dữ liệu với SQL database </w:t>
      </w:r>
      <w:r w:rsidRPr="000F1F02">
        <w:t>:</w:t>
      </w:r>
      <w:r>
        <w:t xml:space="preserve"> </w:t>
      </w:r>
      <w:r w:rsidRPr="000F1F02">
        <w:t xml:space="preserve">Azure cung cấp cơ sở dữ liệu quan hệ SQL được từ một đến số lượng không giới hạn, dưới dạng dịch vụ. Điều này giúp </w:t>
      </w:r>
      <w:r>
        <w:t>người dùng</w:t>
      </w:r>
      <w:r w:rsidRPr="000F1F02">
        <w:t xml:space="preserve"> tiết kiệm chi phí cho phần cứng, phần mềm và nhu cầu chuyên môn nội bộ.</w:t>
      </w:r>
    </w:p>
    <w:p w:rsidR="00114847" w:rsidRDefault="00114847" w:rsidP="00195F45">
      <w:pPr>
        <w:pStyle w:val="Nidungvnbn"/>
        <w:numPr>
          <w:ilvl w:val="0"/>
          <w:numId w:val="16"/>
        </w:numPr>
      </w:pPr>
      <w:r>
        <w:rPr>
          <w:b/>
        </w:rPr>
        <w:t xml:space="preserve">Dịch vụ tên miền Active Directory Azure : </w:t>
      </w:r>
      <w:r w:rsidRPr="000F1F02">
        <w:t>Được xây dựng trên cùng một công nghệ đã được chứng minh như Windows Active Directory, dịch vụ</w:t>
      </w:r>
      <w:r>
        <w:t xml:space="preserve"> này của</w:t>
      </w:r>
      <w:r w:rsidRPr="000F1F02">
        <w:t xml:space="preserve"> Azure cho phép </w:t>
      </w:r>
      <w:r>
        <w:t>người dùng</w:t>
      </w:r>
      <w:r w:rsidRPr="000F1F02">
        <w:t xml:space="preserve"> quản lý từ xa chính sách nhóm, xác thực và mọi thứ khác. Điều này làm cho việc di chuyển</w:t>
      </w:r>
      <w:r>
        <w:t xml:space="preserve"> </w:t>
      </w:r>
      <w:r w:rsidRPr="000F1F02">
        <w:t>một phần hoặc toàn bộ cấu trúc bảo mật hiện</w:t>
      </w:r>
      <w:r>
        <w:t xml:space="preserve"> có</w:t>
      </w:r>
      <w:r w:rsidRPr="000F1F02">
        <w:t xml:space="preserve"> sang đám mây dễ dàng </w:t>
      </w:r>
      <w:r>
        <w:t xml:space="preserve">hơn </w:t>
      </w:r>
      <w:r w:rsidRPr="000F1F02">
        <w:t>chỉ bằng vài cú nhấp chuột.</w:t>
      </w:r>
    </w:p>
    <w:p w:rsidR="00114847" w:rsidRDefault="00114847" w:rsidP="00195F45">
      <w:pPr>
        <w:pStyle w:val="Nidungvnbn"/>
        <w:numPr>
          <w:ilvl w:val="0"/>
          <w:numId w:val="16"/>
        </w:numPr>
      </w:pPr>
      <w:r>
        <w:rPr>
          <w:b/>
        </w:rPr>
        <w:t xml:space="preserve">Các dịch vụ ứng dụng : </w:t>
      </w:r>
      <w:r w:rsidRPr="00AA2CC6">
        <w:t>Vớ</w:t>
      </w:r>
      <w:r>
        <w:t xml:space="preserve">i Azure,  các nhà phát triển </w:t>
      </w:r>
      <w:r w:rsidRPr="00AA2CC6">
        <w:t xml:space="preserve">dễ dàng hơn bao giờ hết để tạo và triển khai các ứng dụng tương thích trên tất cả các nền tảng di động và web phổ biến. </w:t>
      </w:r>
      <w:r>
        <w:t xml:space="preserve">Với </w:t>
      </w:r>
      <w:r w:rsidRPr="00AA2CC6">
        <w:t xml:space="preserve">đám mây đáng tin cậy, có thể mở rộng cho phép </w:t>
      </w:r>
      <w:r>
        <w:t>người dùng</w:t>
      </w:r>
      <w:r w:rsidRPr="00E2097F">
        <w:t xml:space="preserve"> </w:t>
      </w:r>
      <w:r w:rsidRPr="00AA2CC6">
        <w:t>phản hồ</w:t>
      </w:r>
      <w:r>
        <w:t xml:space="preserve">i nhanh chóng </w:t>
      </w:r>
      <w:r w:rsidRPr="00AA2CC6">
        <w:t xml:space="preserve">và doanh nghiệp của </w:t>
      </w:r>
      <w:r>
        <w:t>họ</w:t>
      </w:r>
      <w:r w:rsidRPr="00AA2CC6">
        <w:t xml:space="preserve">, tiết kiệm thời gian và tiền bạc. Với việc giới thiệu Azure WebApps cho Azure Marketplace, việc quản lý sản xuất, thử nghiệm và triển khai các ứng dụng web có </w:t>
      </w:r>
      <w:r>
        <w:t>tính mở rộng</w:t>
      </w:r>
      <w:r w:rsidRPr="00AA2CC6">
        <w:t xml:space="preserve"> nhanh như doanh nghiệp của </w:t>
      </w:r>
      <w:r>
        <w:t>họ</w:t>
      </w:r>
      <w:r w:rsidRPr="00AA2CC6">
        <w:t xml:space="preserve"> sẽ dễ dàng hơn bao giờ hết</w:t>
      </w:r>
      <w:r w:rsidR="003C6291">
        <w:t>.</w:t>
      </w:r>
      <w:r>
        <w:t xml:space="preserve"> Các</w:t>
      </w:r>
      <w:r w:rsidRPr="00AA2CC6">
        <w:t xml:space="preserve"> API dựng sẵn cho các dịch vụ đám mây phổ biến như Office 365, Salesforce và nhiều hơn nữa</w:t>
      </w:r>
      <w:r>
        <w:t xml:space="preserve"> giúp </w:t>
      </w:r>
      <w:r w:rsidRPr="00AA2CC6">
        <w:t xml:space="preserve">thúc đẩy </w:t>
      </w:r>
      <w:r>
        <w:t xml:space="preserve">việc </w:t>
      </w:r>
      <w:r w:rsidRPr="00AA2CC6">
        <w:t>phát triển</w:t>
      </w:r>
      <w:r>
        <w:t xml:space="preserve"> các ứng dụng của doanh nghiệp</w:t>
      </w:r>
      <w:r w:rsidRPr="00AA2CC6">
        <w:t>.</w:t>
      </w:r>
    </w:p>
    <w:p w:rsidR="00114847" w:rsidRDefault="00114847" w:rsidP="00195F45">
      <w:pPr>
        <w:pStyle w:val="Nidungvnbn"/>
        <w:numPr>
          <w:ilvl w:val="0"/>
          <w:numId w:val="16"/>
        </w:numPr>
      </w:pPr>
      <w:r>
        <w:rPr>
          <w:b/>
        </w:rPr>
        <w:t xml:space="preserve">Dịch vụ nhóm Visual Studio : </w:t>
      </w:r>
      <w:r w:rsidRPr="00356235">
        <w:t xml:space="preserve">Một dịch vụ bổ trợ có sẵn trong Azure, các dịch vụ nhóm Visual Studio cung cấp giải pháp quản lý vòng đời ứng dụng </w:t>
      </w:r>
      <w:r w:rsidRPr="00356235">
        <w:lastRenderedPageBreak/>
        <w:t xml:space="preserve">hoàn chỉnh trong đám mây của Microsoft. Các nhà phát triển có thể chia sẻ và theo dõi các thay đổi </w:t>
      </w:r>
      <w:r>
        <w:t>code</w:t>
      </w:r>
      <w:r w:rsidRPr="00356235">
        <w:t>, thực hiện kiểm tra tải và cung cấp các ứng dụng cho sản xuất trong khi cộng tác trong Azure từ khắp nơi trên thế giới. Dịch vụ nhóm Visual Studio đơn giản hóa việc phát triển và phân phối cho các công ty lớn hoặc những công ty mới xây dựng danh mục dịch vụ</w:t>
      </w:r>
      <w:r w:rsidR="003C6291">
        <w:t>.</w:t>
      </w:r>
      <w:r>
        <w:t xml:space="preserve"> </w:t>
      </w:r>
    </w:p>
    <w:p w:rsidR="00114847" w:rsidRDefault="00114847" w:rsidP="00195F45">
      <w:pPr>
        <w:pStyle w:val="Nidungvnbn"/>
        <w:numPr>
          <w:ilvl w:val="0"/>
          <w:numId w:val="16"/>
        </w:numPr>
      </w:pPr>
      <w:r>
        <w:rPr>
          <w:b/>
        </w:rPr>
        <w:t>Dịch vụ lưu trữ :</w:t>
      </w:r>
      <w:r>
        <w:t xml:space="preserve"> </w:t>
      </w:r>
      <w:r w:rsidRPr="00356235">
        <w:t xml:space="preserve">Dựa vào cơ sở hạ tầng toàn cầu của Microsoft để cung cấp lưu trữ dữ liệu an toàn, dễ truy cập. Với khả năng mở rộng lớn và cấu trúc giá </w:t>
      </w:r>
      <w:r>
        <w:t xml:space="preserve">thành </w:t>
      </w:r>
      <w:r w:rsidRPr="00356235">
        <w:t xml:space="preserve">thông minh cho phép </w:t>
      </w:r>
      <w:r>
        <w:t>người dùng</w:t>
      </w:r>
      <w:r w:rsidRPr="00E2097F">
        <w:t xml:space="preserve"> </w:t>
      </w:r>
      <w:r w:rsidRPr="00356235">
        <w:t>lưu trữ dữ liệu không thường xuyên truy cập với mức tiết kiệm lớn, việc xây dựng gói lưu trữ an toàn và hiệu quả là rất đơn giản trong Microsoft Azure</w:t>
      </w:r>
      <w:r w:rsidR="003C6291">
        <w:t>.</w:t>
      </w:r>
    </w:p>
    <w:p w:rsidR="00114847" w:rsidRPr="00356235" w:rsidRDefault="00114847" w:rsidP="00114847">
      <w:pPr>
        <w:ind w:left="360"/>
        <w:rPr>
          <w:sz w:val="26"/>
          <w:szCs w:val="26"/>
        </w:rPr>
      </w:pPr>
    </w:p>
    <w:p w:rsidR="00114847" w:rsidRDefault="00114847" w:rsidP="00114847">
      <w:pPr>
        <w:ind w:firstLine="720"/>
        <w:rPr>
          <w:sz w:val="26"/>
          <w:szCs w:val="26"/>
        </w:rPr>
      </w:pPr>
    </w:p>
    <w:p w:rsidR="00114847" w:rsidRDefault="00114847" w:rsidP="00114847">
      <w:pPr>
        <w:ind w:firstLine="720"/>
        <w:rPr>
          <w:sz w:val="26"/>
          <w:szCs w:val="26"/>
        </w:rPr>
      </w:pPr>
    </w:p>
    <w:p w:rsidR="00114847" w:rsidRDefault="007B5EBC" w:rsidP="00114847">
      <w:pPr>
        <w:rPr>
          <w:sz w:val="26"/>
          <w:szCs w:val="26"/>
        </w:rPr>
      </w:pPr>
      <w:bookmarkStart w:id="19" w:name="_GoBack"/>
      <w:r>
        <w:rPr>
          <w:noProof/>
        </w:rPr>
        <w:drawing>
          <wp:anchor distT="0" distB="0" distL="114300" distR="114300" simplePos="0" relativeHeight="251704320" behindDoc="0" locked="0" layoutInCell="1" allowOverlap="1" wp14:anchorId="3A32D292" wp14:editId="4AC50B52">
            <wp:simplePos x="0" y="0"/>
            <wp:positionH relativeFrom="margin">
              <wp:posOffset>-183573</wp:posOffset>
            </wp:positionH>
            <wp:positionV relativeFrom="paragraph">
              <wp:posOffset>135230</wp:posOffset>
            </wp:positionV>
            <wp:extent cx="6322695" cy="2847975"/>
            <wp:effectExtent l="0" t="0" r="190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R_Hb_aAkXZQeOgwc8r52gQ.png"/>
                    <pic:cNvPicPr/>
                  </pic:nvPicPr>
                  <pic:blipFill>
                    <a:blip r:embed="rId19">
                      <a:extLst>
                        <a:ext uri="{28A0092B-C50C-407E-A947-70E740481C1C}">
                          <a14:useLocalDpi xmlns:a14="http://schemas.microsoft.com/office/drawing/2010/main" val="0"/>
                        </a:ext>
                      </a:extLst>
                    </a:blip>
                    <a:stretch>
                      <a:fillRect/>
                    </a:stretch>
                  </pic:blipFill>
                  <pic:spPr>
                    <a:xfrm>
                      <a:off x="0" y="0"/>
                      <a:ext cx="6322695" cy="2847975"/>
                    </a:xfrm>
                    <a:prstGeom prst="rect">
                      <a:avLst/>
                    </a:prstGeom>
                  </pic:spPr>
                </pic:pic>
              </a:graphicData>
            </a:graphic>
            <wp14:sizeRelH relativeFrom="page">
              <wp14:pctWidth>0</wp14:pctWidth>
            </wp14:sizeRelH>
            <wp14:sizeRelV relativeFrom="page">
              <wp14:pctHeight>0</wp14:pctHeight>
            </wp14:sizeRelV>
          </wp:anchor>
        </w:drawing>
      </w:r>
      <w:bookmarkEnd w:id="19"/>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0E29FA" w:rsidRPr="00113028" w:rsidRDefault="000E29FA" w:rsidP="00114847">
      <w:pPr>
        <w:rPr>
          <w:sz w:val="26"/>
          <w:szCs w:val="26"/>
        </w:rPr>
      </w:pPr>
    </w:p>
    <w:p w:rsidR="00114847" w:rsidRPr="00113028" w:rsidRDefault="00114847" w:rsidP="00114847">
      <w:pPr>
        <w:rPr>
          <w:sz w:val="26"/>
          <w:szCs w:val="26"/>
        </w:rPr>
      </w:pPr>
    </w:p>
    <w:p w:rsidR="00114847" w:rsidRDefault="00114847" w:rsidP="00114847">
      <w:pPr>
        <w:rPr>
          <w:sz w:val="26"/>
          <w:szCs w:val="26"/>
        </w:rPr>
      </w:pPr>
    </w:p>
    <w:p w:rsidR="00114847" w:rsidRDefault="00114847" w:rsidP="001074C1">
      <w:pPr>
        <w:pStyle w:val="Nidungvnbn"/>
      </w:pPr>
    </w:p>
    <w:p w:rsidR="007B5EBC" w:rsidRDefault="007B5EBC" w:rsidP="00114847">
      <w:pPr>
        <w:pStyle w:val="Tiumccp2"/>
      </w:pPr>
      <w:bookmarkStart w:id="20" w:name="_Toc11759748"/>
    </w:p>
    <w:p w:rsidR="007B5EBC" w:rsidRDefault="007B5EBC" w:rsidP="00114847">
      <w:pPr>
        <w:pStyle w:val="Tiumccp2"/>
      </w:pPr>
    </w:p>
    <w:p w:rsidR="007B5EBC" w:rsidRDefault="007B5EBC" w:rsidP="00114847">
      <w:pPr>
        <w:pStyle w:val="Tiumccp2"/>
      </w:pPr>
      <w:r>
        <w:rPr>
          <w:noProof/>
        </w:rPr>
        <mc:AlternateContent>
          <mc:Choice Requires="wps">
            <w:drawing>
              <wp:anchor distT="0" distB="0" distL="114300" distR="114300" simplePos="0" relativeHeight="251685888" behindDoc="0" locked="0" layoutInCell="1" allowOverlap="1" wp14:anchorId="6B3AF8A8" wp14:editId="50624708">
                <wp:simplePos x="0" y="0"/>
                <wp:positionH relativeFrom="margin">
                  <wp:posOffset>-237614</wp:posOffset>
                </wp:positionH>
                <wp:positionV relativeFrom="paragraph">
                  <wp:posOffset>366700</wp:posOffset>
                </wp:positionV>
                <wp:extent cx="6322695" cy="635"/>
                <wp:effectExtent l="0" t="0" r="1905" b="7620"/>
                <wp:wrapNone/>
                <wp:docPr id="18" name="Text Box 18"/>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wps:spPr>
                      <wps:txbx>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0" w:tgtFrame="_blank" w:history="1">
                              <w:r w:rsidRPr="00113028">
                                <w:rPr>
                                  <w:rStyle w:val="Hyperlink"/>
                                  <w:sz w:val="26"/>
                                  <w:szCs w:val="26"/>
                                  <w:shd w:val="clear" w:color="auto" w:fill="FFFFFF"/>
                                </w:rPr>
                                <w:t>DotNetTricks.com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3AF8A8" id="_x0000_t202" coordsize="21600,21600" o:spt="202" path="m,l,21600r21600,l21600,xe">
                <v:stroke joinstyle="miter"/>
                <v:path gradientshapeok="t" o:connecttype="rect"/>
              </v:shapetype>
              <v:shape id="Text Box 18" o:spid="_x0000_s1035" type="#_x0000_t202" style="position:absolute;margin-left:-18.7pt;margin-top:28.85pt;width:497.8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44LgIAAGYEAAAOAAAAZHJzL2Uyb0RvYy54bWysVMFu2zAMvQ/YPwi6L05SNFiD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" stroked="f">
                <v:textbox style="mso-fit-shape-to-text:t" inset="0,0,0,0">
                  <w:txbxContent>
                    <w:p w:rsidR="009E2A73" w:rsidRDefault="009E2A73" w:rsidP="00114847">
                      <w:pPr>
                        <w:pStyle w:val="Caption"/>
                        <w:rPr>
                          <w:i/>
                        </w:rPr>
                      </w:pPr>
                      <w:r>
                        <w:t>Hình 3.2 Các nhóm dịch vụ nổi bật trong Microsoft Azure</w:t>
                      </w:r>
                    </w:p>
                    <w:p w:rsidR="009E2A73" w:rsidRPr="00113028" w:rsidRDefault="009E2A73" w:rsidP="00114847">
                      <w:pPr>
                        <w:jc w:val="center"/>
                        <w:rPr>
                          <w:sz w:val="26"/>
                          <w:szCs w:val="26"/>
                        </w:rPr>
                      </w:pPr>
                      <w:r w:rsidRPr="00113028">
                        <w:rPr>
                          <w:sz w:val="26"/>
                          <w:szCs w:val="26"/>
                        </w:rPr>
                        <w:t xml:space="preserve">Nguồn : </w:t>
                      </w:r>
                      <w:hyperlink r:id="rId21" w:tgtFrame="_blank" w:history="1">
                        <w:r w:rsidRPr="00113028">
                          <w:rPr>
                            <w:rStyle w:val="Hyperlink"/>
                            <w:sz w:val="26"/>
                            <w:szCs w:val="26"/>
                            <w:shd w:val="clear" w:color="auto" w:fill="FFFFFF"/>
                          </w:rPr>
                          <w:t>DotNetTricks.com</w:t>
                        </w:r>
                      </w:hyperlink>
                    </w:p>
                  </w:txbxContent>
                </v:textbox>
                <w10:wrap anchorx="margin"/>
              </v:shape>
            </w:pict>
          </mc:Fallback>
        </mc:AlternateContent>
      </w:r>
    </w:p>
    <w:p w:rsidR="007B5EBC" w:rsidRDefault="007B5EBC" w:rsidP="00114847">
      <w:pPr>
        <w:pStyle w:val="Tiumccp2"/>
      </w:pPr>
    </w:p>
    <w:p w:rsidR="007B5EBC" w:rsidRDefault="007B5EBC" w:rsidP="00114847">
      <w:pPr>
        <w:pStyle w:val="Tiumccp2"/>
      </w:pPr>
    </w:p>
    <w:p w:rsidR="007B5EBC" w:rsidRDefault="007B5EBC" w:rsidP="00114847">
      <w:pPr>
        <w:pStyle w:val="Tiumccp2"/>
      </w:pPr>
    </w:p>
    <w:p w:rsidR="00114847" w:rsidRPr="00114847" w:rsidRDefault="00114847" w:rsidP="00114847">
      <w:pPr>
        <w:pStyle w:val="Tiumccp2"/>
      </w:pPr>
      <w:r w:rsidRPr="00114847">
        <w:lastRenderedPageBreak/>
        <w:t>3.2.2 Mô hình dịch vụ đám mây của Microsoft Azure</w:t>
      </w:r>
      <w:r>
        <w:t>:</w:t>
      </w:r>
      <w:bookmarkEnd w:id="20"/>
    </w:p>
    <w:p w:rsidR="00114847" w:rsidRDefault="00114847" w:rsidP="00114847">
      <w:pPr>
        <w:pStyle w:val="Nidungvnbn"/>
      </w:pPr>
      <w:r>
        <w:t>Microsoft Azure cung cấp ba mô hình đám mây</w:t>
      </w:r>
      <w:r w:rsidR="003C6291">
        <w:t>,</w:t>
      </w:r>
      <w:r>
        <w:t xml:space="preserve"> đó là : </w:t>
      </w:r>
      <w:hyperlink r:id="rId22" w:tooltip="Infrastructure as a service" w:history="1">
        <w:r w:rsidRPr="00BD33EE">
          <w:t>infrastructure as a service (IaaS)</w:t>
        </w:r>
      </w:hyperlink>
      <w:r w:rsidR="00DF0A61">
        <w:t>,</w:t>
      </w:r>
      <w:r>
        <w:rPr>
          <w:rFonts w:ascii="Arial" w:hAnsi="Arial" w:cs="Arial"/>
          <w:color w:val="222222"/>
          <w:sz w:val="21"/>
          <w:szCs w:val="21"/>
          <w:shd w:val="clear" w:color="auto" w:fill="FFFFFF"/>
        </w:rPr>
        <w:t xml:space="preserve"> </w:t>
      </w:r>
      <w:hyperlink r:id="rId23" w:tooltip="Platform as a service" w:history="1">
        <w:r w:rsidRPr="00BD33EE">
          <w:t>platform as a service (PaaS)</w:t>
        </w:r>
      </w:hyperlink>
      <w:r w:rsidRPr="00BD33EE">
        <w:t xml:space="preserve"> </w:t>
      </w:r>
      <w:r>
        <w:t>và</w:t>
      </w:r>
      <w:r w:rsidRPr="00BD33EE">
        <w:t> </w:t>
      </w:r>
      <w:hyperlink r:id="rId24" w:tooltip="Software as a service" w:history="1">
        <w:r w:rsidRPr="00BD33EE">
          <w:t>software as a service (SaaS)</w:t>
        </w:r>
      </w:hyperlink>
      <w:r w:rsidR="003C6291">
        <w:t>.</w:t>
      </w:r>
      <w:r>
        <w:t xml:space="preserve"> Tùy thuộc vào mô hình mà sự quản lý các thành phần giữa doanh nghiệp và Microsoft Azure sẽ khác nhau.</w:t>
      </w:r>
    </w:p>
    <w:p w:rsidR="00114847" w:rsidRPr="003C6291" w:rsidRDefault="000B56C0" w:rsidP="003C6291">
      <w:pPr>
        <w:pStyle w:val="Nidungvnbn"/>
        <w:rPr>
          <w:b/>
          <w:i/>
        </w:rPr>
      </w:pPr>
      <w:r>
        <w:rPr>
          <w:b/>
          <w:i/>
        </w:rPr>
        <w:t>Infastructure as a service (IaaS</w:t>
      </w:r>
      <w:r w:rsidR="00114847" w:rsidRPr="003C6291">
        <w:rPr>
          <w:b/>
          <w:i/>
        </w:rPr>
        <w:t>) :</w:t>
      </w:r>
    </w:p>
    <w:p w:rsidR="00114847" w:rsidRPr="000349C4" w:rsidRDefault="00114847" w:rsidP="003C6291">
      <w:pPr>
        <w:pStyle w:val="Nidungvnbn"/>
      </w:pPr>
      <w:r w:rsidRPr="000349C4">
        <w:t>Nhóm dịch vụ cơ bản nhất nhanh chóng trở nên phổ biến là mô hình điệ</w:t>
      </w:r>
      <w:r>
        <w:t>n toán đám mây IaaS.</w:t>
      </w:r>
    </w:p>
    <w:p w:rsidR="00114847" w:rsidRDefault="00114847" w:rsidP="003C6291">
      <w:pPr>
        <w:pStyle w:val="Nidungvnbn"/>
      </w:pPr>
      <w:r>
        <w:t>S</w:t>
      </w:r>
      <w:r w:rsidRPr="000349C4">
        <w:t xml:space="preserve">o sánh IaaS với các trung tâm dữ liệu tại chỗ </w:t>
      </w:r>
      <w:r>
        <w:t xml:space="preserve">( on-premise datacenters ) </w:t>
      </w:r>
      <w:r w:rsidRPr="000349C4">
        <w:t xml:space="preserve">truyền thống. Với cơ sở tại chỗ, </w:t>
      </w:r>
      <w:r>
        <w:t>doanh nghiệp</w:t>
      </w:r>
      <w:r w:rsidRPr="000349C4">
        <w:t xml:space="preserve"> có trách nhiệm quản lý mọi thành phần của trung tâm dữ liệu, từ các ứng dụng kinh doanh đến các máy ảo và mạng.</w:t>
      </w:r>
    </w:p>
    <w:p w:rsidR="00114847" w:rsidRDefault="00114847" w:rsidP="003C6291">
      <w:pPr>
        <w:pStyle w:val="Nidungvnbn"/>
      </w:pPr>
      <w:r w:rsidRPr="00681EAE">
        <w:t>Bằng cách sử dụng dịch vụ</w:t>
      </w:r>
      <w:r>
        <w:t xml:space="preserve"> Azure IaaS, </w:t>
      </w:r>
      <w:r w:rsidRPr="00681EAE">
        <w:t>về cơ bản</w:t>
      </w:r>
      <w:r>
        <w:t xml:space="preserve"> các doanh nghiệp</w:t>
      </w:r>
      <w:r w:rsidRPr="00681EAE">
        <w:t xml:space="preserve"> đưa dữ liệu lên máy chủ trong đám mây mà </w:t>
      </w:r>
      <w:r>
        <w:t>người dùng</w:t>
      </w:r>
      <w:r w:rsidRPr="00681EAE">
        <w:t xml:space="preserve"> có thể kiểm soát hoàn toàn. Việc duy trì phần cứng vật lý </w:t>
      </w:r>
      <w:r>
        <w:t xml:space="preserve">không </w:t>
      </w:r>
      <w:r w:rsidRPr="00681EAE">
        <w:t xml:space="preserve">trở thành </w:t>
      </w:r>
      <w:r>
        <w:t xml:space="preserve">một vấn đề </w:t>
      </w:r>
      <w:r w:rsidRPr="00681EAE">
        <w:t>vì Microsoft chăm sóc các máy chủ</w:t>
      </w:r>
      <w:r>
        <w:t xml:space="preserve"> cho họ. Họ</w:t>
      </w:r>
      <w:r w:rsidRPr="00681EAE">
        <w:t xml:space="preserve"> cũng không phải lo lắng về các chi phí liên quan đến lỗi ổ cứng và bảo trì phần cứng. Nhữ</w:t>
      </w:r>
      <w:r>
        <w:t>ng gì doanh nghiệp</w:t>
      </w:r>
      <w:r w:rsidRPr="00681EAE">
        <w:t xml:space="preserve"> sẽ phải làm là theo dõi, quản lý và vá </w:t>
      </w:r>
      <w:r>
        <w:t xml:space="preserve">( patch ) </w:t>
      </w:r>
      <w:r w:rsidRPr="00681EAE">
        <w:t>các máy ảo và các chức năng hoạt động của chúng</w:t>
      </w:r>
      <w:r w:rsidR="003C6291">
        <w:t>.</w:t>
      </w:r>
    </w:p>
    <w:p w:rsidR="00114847" w:rsidRPr="00AC32FB" w:rsidRDefault="000B56C0" w:rsidP="00114847">
      <w:pPr>
        <w:rPr>
          <w:sz w:val="26"/>
          <w:szCs w:val="26"/>
        </w:rPr>
      </w:pPr>
      <w:r>
        <w:rPr>
          <w:noProof/>
          <w:sz w:val="26"/>
          <w:szCs w:val="26"/>
        </w:rPr>
        <w:drawing>
          <wp:anchor distT="0" distB="0" distL="114300" distR="114300" simplePos="0" relativeHeight="251687936" behindDoc="0" locked="0" layoutInCell="1" allowOverlap="1" wp14:anchorId="4D097A36" wp14:editId="7FA256C9">
            <wp:simplePos x="0" y="0"/>
            <wp:positionH relativeFrom="margin">
              <wp:posOffset>1489075</wp:posOffset>
            </wp:positionH>
            <wp:positionV relativeFrom="paragraph">
              <wp:posOffset>76200</wp:posOffset>
            </wp:positionV>
            <wp:extent cx="2653600" cy="286823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ra.png"/>
                    <pic:cNvPicPr/>
                  </pic:nvPicPr>
                  <pic:blipFill>
                    <a:blip r:embed="rId25">
                      <a:extLst>
                        <a:ext uri="{28A0092B-C50C-407E-A947-70E740481C1C}">
                          <a14:useLocalDpi xmlns:a14="http://schemas.microsoft.com/office/drawing/2010/main" val="0"/>
                        </a:ext>
                      </a:extLst>
                    </a:blip>
                    <a:stretch>
                      <a:fillRect/>
                    </a:stretch>
                  </pic:blipFill>
                  <pic:spPr>
                    <a:xfrm>
                      <a:off x="0" y="0"/>
                      <a:ext cx="2653600" cy="2868230"/>
                    </a:xfrm>
                    <a:prstGeom prst="rect">
                      <a:avLst/>
                    </a:prstGeom>
                  </pic:spPr>
                </pic:pic>
              </a:graphicData>
            </a:graphic>
            <wp14:sizeRelH relativeFrom="page">
              <wp14:pctWidth>0</wp14:pctWidth>
            </wp14:sizeRelH>
            <wp14:sizeRelV relativeFrom="page">
              <wp14:pctHeight>0</wp14:pctHeight>
            </wp14:sizeRelV>
          </wp:anchor>
        </w:drawing>
      </w: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Pr="00AC32FB" w:rsidRDefault="00114847" w:rsidP="00114847">
      <w:pPr>
        <w:rPr>
          <w:sz w:val="26"/>
          <w:szCs w:val="26"/>
        </w:rPr>
      </w:pPr>
    </w:p>
    <w:p w:rsidR="00114847" w:rsidRDefault="00114847" w:rsidP="00114847">
      <w:pPr>
        <w:rPr>
          <w:sz w:val="26"/>
          <w:szCs w:val="26"/>
        </w:rPr>
      </w:pPr>
    </w:p>
    <w:p w:rsidR="00F53ECA" w:rsidRDefault="000B56C0" w:rsidP="000B56C0">
      <w:pPr>
        <w:pStyle w:val="Nidungvnbn"/>
        <w:ind w:firstLine="0"/>
        <w:rPr>
          <w:b/>
          <w:i/>
        </w:rPr>
      </w:pPr>
      <w:r>
        <w:rPr>
          <w:noProof/>
        </w:rPr>
        <mc:AlternateContent>
          <mc:Choice Requires="wps">
            <w:drawing>
              <wp:anchor distT="0" distB="0" distL="114300" distR="114300" simplePos="0" relativeHeight="251688960" behindDoc="0" locked="0" layoutInCell="1" allowOverlap="1" wp14:anchorId="68FFACC4" wp14:editId="3393C275">
                <wp:simplePos x="0" y="0"/>
                <wp:positionH relativeFrom="margin">
                  <wp:posOffset>982995</wp:posOffset>
                </wp:positionH>
                <wp:positionV relativeFrom="paragraph">
                  <wp:posOffset>212651</wp:posOffset>
                </wp:positionV>
                <wp:extent cx="3829050" cy="57415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29050" cy="574158"/>
                        </a:xfrm>
                        <a:prstGeom prst="rect">
                          <a:avLst/>
                        </a:prstGeom>
                        <a:solidFill>
                          <a:prstClr val="white"/>
                        </a:solidFill>
                        <a:ln>
                          <a:noFill/>
                        </a:ln>
                      </wps:spPr>
                      <wps:txbx>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FACC4" id="Text Box 20" o:spid="_x0000_s1036" type="#_x0000_t202" style="position:absolute;left:0;text-align:left;margin-left:77.4pt;margin-top:16.75pt;width:301.5pt;height:45.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" stroked="f">
                <v:textbox inset="0,0,0,0">
                  <w:txbxContent>
                    <w:p w:rsidR="009E2A73" w:rsidRDefault="009E2A73" w:rsidP="00114847">
                      <w:pPr>
                        <w:pStyle w:val="Caption"/>
                        <w:rPr>
                          <w:i/>
                        </w:rPr>
                      </w:pPr>
                      <w:r>
                        <w:t>Hình 3.3 Mô hình On premises và mô hình IaaS</w:t>
                      </w:r>
                    </w:p>
                    <w:p w:rsidR="009E2A73" w:rsidRPr="00AC32FB"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F53ECA" w:rsidRDefault="00F53ECA" w:rsidP="003C6291">
      <w:pPr>
        <w:pStyle w:val="Nidungvnbn"/>
        <w:rPr>
          <w:b/>
          <w:i/>
        </w:rPr>
      </w:pPr>
    </w:p>
    <w:p w:rsidR="00114847" w:rsidRPr="003C6291" w:rsidRDefault="00114847" w:rsidP="003C6291">
      <w:pPr>
        <w:pStyle w:val="Nidungvnbn"/>
        <w:rPr>
          <w:b/>
          <w:i/>
        </w:rPr>
      </w:pPr>
      <w:r w:rsidRPr="003C6291">
        <w:rPr>
          <w:b/>
          <w:i/>
        </w:rPr>
        <w:t>Platform as a service ( PaaS ) :</w:t>
      </w:r>
    </w:p>
    <w:p w:rsidR="00114847" w:rsidRDefault="00114847" w:rsidP="003C6291">
      <w:pPr>
        <w:pStyle w:val="Nidungvnbn"/>
      </w:pPr>
      <w:r>
        <w:tab/>
      </w:r>
      <w:r w:rsidRPr="00AC09D7">
        <w:t xml:space="preserve">PaaS là bước tiếp theo trong các mô hình dịch vụ đám mây, đó là nền tảng mà </w:t>
      </w:r>
      <w:r>
        <w:t>doanh nghiệp</w:t>
      </w:r>
      <w:r w:rsidRPr="00AC09D7">
        <w:t xml:space="preserve"> triển khai các ứng dụng của </w:t>
      </w:r>
      <w:r>
        <w:t>họ</w:t>
      </w:r>
      <w:r w:rsidRPr="00AC09D7">
        <w:t>. Trong khi sử dụng PaaS, trách nhiệm củ</w:t>
      </w:r>
      <w:r>
        <w:t>a các nhà doanh nghiệp</w:t>
      </w:r>
      <w:r w:rsidRPr="00AC09D7">
        <w:t xml:space="preserve"> là quản lý các ứng dụng và cơ sở dữ liệu cụ thể, trong khi Microsoft lo tất cả các dịch vụ khác cần thiết để chạy ứng dụng củ</w:t>
      </w:r>
      <w:r>
        <w:t>a họ</w:t>
      </w:r>
      <w:r w:rsidRPr="00AC09D7">
        <w:t xml:space="preserve"> (bao gồm phần mềm trung gian, hệ điều hành, VM, máy chủ, lưu trữ và kết nối mạng). Do đó, trách nhiệm cho sự thành công của ứng dụng của </w:t>
      </w:r>
      <w:r>
        <w:t>người dùng</w:t>
      </w:r>
      <w:r w:rsidRPr="00AC09D7">
        <w:t xml:space="preserve"> được chia sẻ giữa tổ chức củ</w:t>
      </w:r>
      <w:r>
        <w:t>a doanh nghiệp</w:t>
      </w:r>
      <w:r w:rsidRPr="00AC09D7">
        <w:t xml:space="preserve"> và Microsoft, với cả hai bên cung cấp các yếu tố chính.</w:t>
      </w:r>
    </w:p>
    <w:p w:rsidR="00114847" w:rsidRDefault="00114847" w:rsidP="003C6291">
      <w:pPr>
        <w:pStyle w:val="Nidungvnbn"/>
      </w:pPr>
      <w:r>
        <w:tab/>
      </w:r>
      <w:r w:rsidRPr="00AC09D7">
        <w:t xml:space="preserve">Việc chuyển sang PaaS cho phép </w:t>
      </w:r>
      <w:r>
        <w:t>các doanh nghiệp</w:t>
      </w:r>
      <w:r w:rsidRPr="00AC09D7">
        <w:t xml:space="preserve"> dành nhiều thời gian hơn để phát triển ứng dụng của mình, thay vì duy trì các chức năng hoạt động hỗ trợ nó. Hầu hết các công ty sử dụng PaaS đều làm như vậy bởi vì họ quan tâm đến việc chuyển </w:t>
      </w:r>
      <w:r>
        <w:t xml:space="preserve">đổi </w:t>
      </w:r>
      <w:r w:rsidRPr="00AC09D7">
        <w:t xml:space="preserve">một ứng dụng truyền thống, nguyên khối và dựa trên bảng điều khiển (ví dụ: những ứng dụng chạy trong cửa sổ bảng điều khiển riêng thay vì trong trình duyệt, như Word hoặc Outlook,) </w:t>
      </w:r>
      <w:r>
        <w:t xml:space="preserve">tới các </w:t>
      </w:r>
      <w:r w:rsidRPr="00AC09D7">
        <w:t>ứng dụng</w:t>
      </w:r>
      <w:r>
        <w:t xml:space="preserve"> dựa trên nền tảng web</w:t>
      </w:r>
      <w:r w:rsidR="003C6291">
        <w:t>.</w:t>
      </w:r>
    </w:p>
    <w:p w:rsidR="00114847" w:rsidRDefault="000B56C0" w:rsidP="00114847">
      <w:pPr>
        <w:tabs>
          <w:tab w:val="left" w:pos="1320"/>
        </w:tabs>
        <w:ind w:left="1260" w:hanging="540"/>
        <w:rPr>
          <w:sz w:val="26"/>
          <w:szCs w:val="26"/>
        </w:rPr>
      </w:pPr>
      <w:r>
        <w:rPr>
          <w:noProof/>
          <w:sz w:val="26"/>
          <w:szCs w:val="26"/>
        </w:rPr>
        <w:drawing>
          <wp:anchor distT="0" distB="0" distL="114300" distR="114300" simplePos="0" relativeHeight="251689984" behindDoc="0" locked="0" layoutInCell="1" allowOverlap="1" wp14:anchorId="22C34395" wp14:editId="380475AF">
            <wp:simplePos x="0" y="0"/>
            <wp:positionH relativeFrom="margin">
              <wp:posOffset>1482725</wp:posOffset>
            </wp:positionH>
            <wp:positionV relativeFrom="paragraph">
              <wp:posOffset>153670</wp:posOffset>
            </wp:positionV>
            <wp:extent cx="2723171" cy="2947035"/>
            <wp:effectExtent l="0" t="0" r="127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plat.png"/>
                    <pic:cNvPicPr/>
                  </pic:nvPicPr>
                  <pic:blipFill>
                    <a:blip r:embed="rId26">
                      <a:extLst>
                        <a:ext uri="{28A0092B-C50C-407E-A947-70E740481C1C}">
                          <a14:useLocalDpi xmlns:a14="http://schemas.microsoft.com/office/drawing/2010/main" val="0"/>
                        </a:ext>
                      </a:extLst>
                    </a:blip>
                    <a:stretch>
                      <a:fillRect/>
                    </a:stretch>
                  </pic:blipFill>
                  <pic:spPr>
                    <a:xfrm>
                      <a:off x="0" y="0"/>
                      <a:ext cx="2723171" cy="2947035"/>
                    </a:xfrm>
                    <a:prstGeom prst="rect">
                      <a:avLst/>
                    </a:prstGeom>
                  </pic:spPr>
                </pic:pic>
              </a:graphicData>
            </a:graphic>
            <wp14:sizeRelH relativeFrom="page">
              <wp14:pctWidth>0</wp14:pctWidth>
            </wp14:sizeRelH>
            <wp14:sizeRelV relativeFrom="page">
              <wp14:pctHeight>0</wp14:pctHeight>
            </wp14:sizeRelV>
          </wp:anchor>
        </w:drawing>
      </w:r>
      <w:r w:rsidR="00114847">
        <w:rPr>
          <w:sz w:val="26"/>
          <w:szCs w:val="26"/>
        </w:rPr>
        <w:tab/>
      </w: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Pr="009246B9" w:rsidRDefault="00114847" w:rsidP="00114847">
      <w:pPr>
        <w:rPr>
          <w:sz w:val="26"/>
          <w:szCs w:val="26"/>
        </w:rPr>
      </w:pPr>
    </w:p>
    <w:p w:rsidR="00114847" w:rsidRDefault="00114847" w:rsidP="003C6291">
      <w:pPr>
        <w:pStyle w:val="Nidungvnbn"/>
      </w:pPr>
    </w:p>
    <w:p w:rsidR="003C6291" w:rsidRDefault="003C6291" w:rsidP="003C6291">
      <w:pPr>
        <w:pStyle w:val="Nidungvnbn"/>
        <w:rPr>
          <w:b/>
        </w:rPr>
      </w:pPr>
    </w:p>
    <w:p w:rsidR="003C6291" w:rsidRDefault="000B56C0" w:rsidP="003C6291">
      <w:pPr>
        <w:pStyle w:val="Nidungvnbn"/>
        <w:rPr>
          <w:b/>
        </w:rPr>
      </w:pPr>
      <w:r>
        <w:rPr>
          <w:noProof/>
        </w:rPr>
        <mc:AlternateContent>
          <mc:Choice Requires="wps">
            <w:drawing>
              <wp:anchor distT="0" distB="0" distL="114300" distR="114300" simplePos="0" relativeHeight="251691008" behindDoc="0" locked="0" layoutInCell="1" allowOverlap="1" wp14:anchorId="2BBDC5D8" wp14:editId="2A5BC291">
                <wp:simplePos x="0" y="0"/>
                <wp:positionH relativeFrom="margin">
                  <wp:align>center</wp:align>
                </wp:positionH>
                <wp:positionV relativeFrom="paragraph">
                  <wp:posOffset>203835</wp:posOffset>
                </wp:positionV>
                <wp:extent cx="4238625" cy="635"/>
                <wp:effectExtent l="0" t="0" r="9525" b="7620"/>
                <wp:wrapNone/>
                <wp:docPr id="21" name="Text Box 2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BDC5D8" id="Text Box 21" o:spid="_x0000_s1037" type="#_x0000_t202" style="position:absolute;left:0;text-align:left;margin-left:0;margin-top:16.05pt;width:333.75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S2LwIAAGc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" stroked="f">
                <v:textbox style="mso-fit-shape-to-text:t" inset="0,0,0,0">
                  <w:txbxContent>
                    <w:p w:rsidR="009E2A73" w:rsidRDefault="009E2A73" w:rsidP="00114847">
                      <w:pPr>
                        <w:pStyle w:val="Caption"/>
                        <w:rPr>
                          <w:i/>
                        </w:rPr>
                      </w:pPr>
                      <w:r>
                        <w:t>Hình 3.4 Mô hình On premises và mô hình PaaS</w:t>
                      </w:r>
                    </w:p>
                    <w:p w:rsidR="009E2A73" w:rsidRPr="00770E63"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3C6291">
      <w:pPr>
        <w:pStyle w:val="Nidungvnbn"/>
        <w:rPr>
          <w:b/>
        </w:rPr>
      </w:pPr>
    </w:p>
    <w:p w:rsidR="003C6291" w:rsidRDefault="003C6291" w:rsidP="003C6291">
      <w:pPr>
        <w:pStyle w:val="Nidungvnbn"/>
        <w:rPr>
          <w:b/>
        </w:rPr>
      </w:pPr>
    </w:p>
    <w:p w:rsidR="00114847" w:rsidRPr="003C6291" w:rsidRDefault="00114847" w:rsidP="003C6291">
      <w:pPr>
        <w:pStyle w:val="Nidungvnbn"/>
        <w:rPr>
          <w:b/>
          <w:i/>
        </w:rPr>
      </w:pPr>
      <w:r w:rsidRPr="003C6291">
        <w:rPr>
          <w:b/>
          <w:i/>
        </w:rPr>
        <w:t>Software as a service ( SaaS )</w:t>
      </w:r>
    </w:p>
    <w:p w:rsidR="00114847" w:rsidRDefault="00114847" w:rsidP="003C6291">
      <w:pPr>
        <w:pStyle w:val="Nidungvnbn"/>
      </w:pPr>
      <w:r>
        <w:tab/>
        <w:t>Một thỏa thuận</w:t>
      </w:r>
      <w:r w:rsidRPr="009246B9">
        <w:t xml:space="preserve"> SaaS với Azure xử lý tất cả các chức năng cơ sở hạ tầng và </w:t>
      </w:r>
      <w:r>
        <w:t>các hoạt động IT</w:t>
      </w:r>
      <w:r w:rsidR="003C6291">
        <w:t>,</w:t>
      </w:r>
      <w:r w:rsidRPr="009246B9">
        <w:t xml:space="preserve"> để ứng dụ</w:t>
      </w:r>
      <w:r>
        <w:t xml:space="preserve">ng SaaS </w:t>
      </w:r>
      <w:r w:rsidRPr="009246B9">
        <w:t xml:space="preserve">chạy </w:t>
      </w:r>
      <w:r>
        <w:t xml:space="preserve">trong </w:t>
      </w:r>
      <w:r w:rsidRPr="009246B9">
        <w:t>đám mây trên Azure. Nó không phải là một nền tảng, nó là một ứng dụng thực tế.</w:t>
      </w:r>
    </w:p>
    <w:p w:rsidR="00114847" w:rsidRDefault="00114847" w:rsidP="003C6291">
      <w:pPr>
        <w:pStyle w:val="Nidungvnbn"/>
      </w:pPr>
      <w:r>
        <w:tab/>
        <w:t>Các doanh nghiệp</w:t>
      </w:r>
      <w:r w:rsidRPr="009246B9">
        <w:t xml:space="preserve"> có thể xem xét chuyển từ PaaS sang SaaS nếu </w:t>
      </w:r>
      <w:r>
        <w:t>họ</w:t>
      </w:r>
      <w:r w:rsidRPr="009246B9">
        <w:t xml:space="preserve"> muốn gần như hoàn toàn rảnh tay. Việc chuyển đổi sang SaaS có thể là lý tưởng nếu ứng dụng củ</w:t>
      </w:r>
      <w:r>
        <w:t>a họ</w:t>
      </w:r>
      <w:r w:rsidRPr="009246B9">
        <w:t xml:space="preserve"> được tự động hóa cao và có thể truy cập qua internet và không có bất kỳ sự phụ thuộc kéo dài nào vào một hệ điều hành cụ thể hoặc một loại phần mềm trung gian cụ thể.</w:t>
      </w:r>
    </w:p>
    <w:p w:rsidR="00114847" w:rsidRDefault="003C6291" w:rsidP="003C6291">
      <w:pPr>
        <w:pStyle w:val="Nidungvnbn"/>
      </w:pPr>
      <w:r>
        <w:rPr>
          <w:noProof/>
        </w:rPr>
        <w:drawing>
          <wp:anchor distT="0" distB="0" distL="114300" distR="114300" simplePos="0" relativeHeight="251692032" behindDoc="0" locked="0" layoutInCell="1" allowOverlap="1" wp14:anchorId="5B5236C5" wp14:editId="7C0C1C33">
            <wp:simplePos x="0" y="0"/>
            <wp:positionH relativeFrom="margin">
              <wp:align>center</wp:align>
            </wp:positionH>
            <wp:positionV relativeFrom="paragraph">
              <wp:posOffset>6288</wp:posOffset>
            </wp:positionV>
            <wp:extent cx="3383280" cy="3661446"/>
            <wp:effectExtent l="0" t="0" r="762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soft.png"/>
                    <pic:cNvPicPr/>
                  </pic:nvPicPr>
                  <pic:blipFill>
                    <a:blip r:embed="rId27">
                      <a:extLst>
                        <a:ext uri="{28A0092B-C50C-407E-A947-70E740481C1C}">
                          <a14:useLocalDpi xmlns:a14="http://schemas.microsoft.com/office/drawing/2010/main" val="0"/>
                        </a:ext>
                      </a:extLst>
                    </a:blip>
                    <a:stretch>
                      <a:fillRect/>
                    </a:stretch>
                  </pic:blipFill>
                  <pic:spPr>
                    <a:xfrm>
                      <a:off x="0" y="0"/>
                      <a:ext cx="3383280" cy="3661446"/>
                    </a:xfrm>
                    <a:prstGeom prst="rect">
                      <a:avLst/>
                    </a:prstGeom>
                  </pic:spPr>
                </pic:pic>
              </a:graphicData>
            </a:graphic>
            <wp14:sizeRelH relativeFrom="page">
              <wp14:pctWidth>0</wp14:pctWidth>
            </wp14:sizeRelH>
            <wp14:sizeRelV relativeFrom="page">
              <wp14:pctHeight>0</wp14:pctHeight>
            </wp14:sizeRelV>
          </wp:anchor>
        </w:drawing>
      </w: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Default="00114847" w:rsidP="00114847">
      <w:pPr>
        <w:tabs>
          <w:tab w:val="left" w:pos="1260"/>
        </w:tabs>
        <w:ind w:left="1260" w:hanging="540"/>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Pr="000C1C98" w:rsidRDefault="00114847" w:rsidP="00114847">
      <w:pPr>
        <w:rPr>
          <w:sz w:val="26"/>
          <w:szCs w:val="26"/>
        </w:rPr>
      </w:pPr>
    </w:p>
    <w:p w:rsidR="00114847" w:rsidRDefault="00114847" w:rsidP="001074C1">
      <w:pPr>
        <w:pStyle w:val="Nidungvnbn"/>
      </w:pPr>
    </w:p>
    <w:p w:rsidR="00114847" w:rsidRPr="001074C1" w:rsidRDefault="00114847" w:rsidP="001074C1">
      <w:pPr>
        <w:pStyle w:val="Nidungvnbn"/>
      </w:pPr>
    </w:p>
    <w:p w:rsidR="003C6291" w:rsidRPr="001074C1" w:rsidRDefault="003C6291" w:rsidP="001074C1">
      <w:pPr>
        <w:pStyle w:val="Nidungvnbn"/>
      </w:pPr>
    </w:p>
    <w:p w:rsidR="003C6291" w:rsidRDefault="003C6291" w:rsidP="001074C1">
      <w:pPr>
        <w:pStyle w:val="Nidungvnbn"/>
      </w:pPr>
      <w:r>
        <w:rPr>
          <w:noProof/>
        </w:rPr>
        <mc:AlternateContent>
          <mc:Choice Requires="wps">
            <w:drawing>
              <wp:anchor distT="0" distB="0" distL="114300" distR="114300" simplePos="0" relativeHeight="251693056" behindDoc="0" locked="0" layoutInCell="1" allowOverlap="1" wp14:anchorId="77A2BB4C" wp14:editId="38F84CAB">
                <wp:simplePos x="0" y="0"/>
                <wp:positionH relativeFrom="margin">
                  <wp:align>center</wp:align>
                </wp:positionH>
                <wp:positionV relativeFrom="paragraph">
                  <wp:posOffset>8255</wp:posOffset>
                </wp:positionV>
                <wp:extent cx="3895725" cy="635"/>
                <wp:effectExtent l="0" t="0" r="9525" b="7620"/>
                <wp:wrapNone/>
                <wp:docPr id="22" name="Text Box 22"/>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BB4C" id="Text Box 22" o:spid="_x0000_s1038" type="#_x0000_t202" style="position:absolute;left:0;text-align:left;margin-left:0;margin-top:.65pt;width:306.7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Wp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maF&#10;IY12qgvsM3SMXMRP63xOaVtHiaEjP+k8+D05I+yuQhO/BIhRnJg+X9mN1SQ5b+4+zT5OZ5xJit3e&#10;zG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" stroked="f">
                <v:textbox style="mso-fit-shape-to-text:t" inset="0,0,0,0">
                  <w:txbxContent>
                    <w:p w:rsidR="009E2A73" w:rsidRDefault="009E2A73" w:rsidP="00114847">
                      <w:pPr>
                        <w:pStyle w:val="Caption"/>
                        <w:rPr>
                          <w:i/>
                        </w:rPr>
                      </w:pPr>
                      <w:r>
                        <w:t>Hình 3.4 Mô hình On premises và mô hình SaaS</w:t>
                      </w:r>
                    </w:p>
                    <w:p w:rsidR="009E2A73" w:rsidRPr="007C44D4" w:rsidRDefault="009E2A73" w:rsidP="00114847">
                      <w:pPr>
                        <w:jc w:val="center"/>
                        <w:rPr>
                          <w:sz w:val="26"/>
                          <w:szCs w:val="26"/>
                        </w:rPr>
                      </w:pPr>
                      <w:r>
                        <w:rPr>
                          <w:sz w:val="26"/>
                          <w:szCs w:val="26"/>
                        </w:rPr>
                        <w:t xml:space="preserve">Nguồn : </w:t>
                      </w:r>
                      <w:r w:rsidRPr="00AC32FB">
                        <w:rPr>
                          <w:sz w:val="26"/>
                          <w:szCs w:val="26"/>
                        </w:rPr>
                        <w:t>blog.5nine.com</w:t>
                      </w:r>
                    </w:p>
                  </w:txbxContent>
                </v:textbox>
                <w10:wrap anchorx="margin"/>
              </v:shape>
            </w:pict>
          </mc:Fallback>
        </mc:AlternateContent>
      </w:r>
    </w:p>
    <w:p w:rsidR="003C6291" w:rsidRDefault="003C6291" w:rsidP="001074C1">
      <w:pPr>
        <w:pStyle w:val="Nidungvnbn"/>
        <w:ind w:firstLine="0"/>
      </w:pPr>
    </w:p>
    <w:p w:rsidR="003C6291" w:rsidRDefault="003C6291" w:rsidP="003C6291">
      <w:pPr>
        <w:pStyle w:val="Tiumccp2"/>
      </w:pPr>
      <w:bookmarkStart w:id="21" w:name="_Toc11759749"/>
      <w:r>
        <w:lastRenderedPageBreak/>
        <w:t>3.2.3 Lợi ích của Microsoft Azure:</w:t>
      </w:r>
      <w:bookmarkEnd w:id="21"/>
    </w:p>
    <w:p w:rsidR="003C6291" w:rsidRPr="003C6291" w:rsidRDefault="003C6291" w:rsidP="00195F45">
      <w:pPr>
        <w:pStyle w:val="Nidungvnbn"/>
        <w:numPr>
          <w:ilvl w:val="0"/>
          <w:numId w:val="17"/>
        </w:numPr>
        <w:rPr>
          <w:b/>
          <w:i/>
        </w:rPr>
      </w:pPr>
      <w:r>
        <w:rPr>
          <w:b/>
          <w:i/>
        </w:rPr>
        <w:t>Phục hồi thảm họa</w:t>
      </w:r>
      <w:r w:rsidRPr="003C6291">
        <w:rPr>
          <w:b/>
          <w:i/>
        </w:rPr>
        <w:t>:</w:t>
      </w:r>
    </w:p>
    <w:p w:rsidR="003C6291" w:rsidRDefault="003C6291" w:rsidP="003C6291">
      <w:pPr>
        <w:pStyle w:val="Nidungvnbn"/>
      </w:pPr>
      <w:r w:rsidRPr="00CB6437">
        <w:t>Một lợi thế</w:t>
      </w:r>
      <w:r>
        <w:t xml:space="preserve"> lớn </w:t>
      </w:r>
      <w:r w:rsidRPr="00CB6437">
        <w:t>của Microsoft Azure nằm ở cơ sở hạ tầng phi tập trung về tốc độ và địa lý, tạo ra các tùy chọn vô hạn cho các kế hoạch khắc phục thảm họa</w:t>
      </w:r>
      <w:r>
        <w:t xml:space="preserve">. </w:t>
      </w:r>
      <w:r w:rsidRPr="00CB6437">
        <w:t xml:space="preserve">Bởi vì tính linh hoạt của nó, </w:t>
      </w:r>
      <w:r>
        <w:t xml:space="preserve">khả năng </w:t>
      </w:r>
      <w:r w:rsidRPr="00CB6437">
        <w:t>phục hồi tiên tiến và t</w:t>
      </w:r>
      <w:r>
        <w:t>ính tích hợp sẵn.</w:t>
      </w:r>
    </w:p>
    <w:p w:rsidR="003C6291" w:rsidRDefault="003C6291" w:rsidP="003C6291">
      <w:pPr>
        <w:pStyle w:val="Nidungvnbn"/>
      </w:pPr>
      <w:r w:rsidRPr="00F118A3">
        <w:t>Là một giải pháp dựa trên đám mây, Azure rất linh hoạt - nó có thể sao lưu dữ liệ</w:t>
      </w:r>
      <w:r>
        <w:t xml:space="preserve">u </w:t>
      </w:r>
      <w:r w:rsidRPr="00F118A3">
        <w:t>ở hầu hết mọi ngôn ngữ, trên mọ</w:t>
      </w:r>
      <w:r>
        <w:t>i hệ điều hành</w:t>
      </w:r>
      <w:r w:rsidRPr="00F118A3">
        <w:t xml:space="preserve"> và từ bất kỳ vị trí nào. Ngoài ra, </w:t>
      </w:r>
      <w:r>
        <w:t xml:space="preserve">người dùng còn có thể </w:t>
      </w:r>
      <w:r w:rsidRPr="00F118A3">
        <w:t xml:space="preserve"> xác định tần suất và mức độ của lịch trình sao lưu </w:t>
      </w:r>
      <w:r>
        <w:t xml:space="preserve">dựa trên ngày, tuần hoặc tháng. </w:t>
      </w:r>
      <w:r w:rsidRPr="00006C28">
        <w:t xml:space="preserve">Azure lưu trữ ba bản sao dữ liệu của </w:t>
      </w:r>
      <w:r>
        <w:t>người dùng</w:t>
      </w:r>
      <w:r w:rsidRPr="00006C28">
        <w:t xml:space="preserve"> ở ba vị trí khác nhau trong trung tâm dữ liệu và ba bản sao khác trong trung tâm dữ liệu Azure từ xa, do đó </w:t>
      </w:r>
      <w:r>
        <w:t>họ</w:t>
      </w:r>
      <w:r w:rsidRPr="00006C28">
        <w:t xml:space="preserve"> không bao giờ phải lo lắng về việc mất dữ liệu.</w:t>
      </w:r>
    </w:p>
    <w:p w:rsidR="003C6291" w:rsidRDefault="003C6291" w:rsidP="003C6291">
      <w:pPr>
        <w:pStyle w:val="Nidungvnbn"/>
      </w:pPr>
      <w:r w:rsidRPr="00006C28">
        <w:t xml:space="preserve">Với Azure, </w:t>
      </w:r>
      <w:r>
        <w:t>người dùng còn</w:t>
      </w:r>
      <w:r w:rsidRPr="00006C28">
        <w:t xml:space="preserve"> đạt được</w:t>
      </w:r>
      <w:r>
        <w:t xml:space="preserve"> các</w:t>
      </w:r>
      <w:r w:rsidRPr="00006C28">
        <w:t xml:space="preserve"> giải pháp khắc phục thảm họa mạnh mẽ</w:t>
      </w:r>
      <w:r>
        <w:t>, như là :</w:t>
      </w:r>
    </w:p>
    <w:p w:rsidR="003C6291" w:rsidRDefault="003C6291" w:rsidP="00195F45">
      <w:pPr>
        <w:pStyle w:val="Nidungvnbn"/>
        <w:numPr>
          <w:ilvl w:val="0"/>
          <w:numId w:val="18"/>
        </w:numPr>
      </w:pPr>
      <w:r w:rsidRPr="003C6291">
        <w:rPr>
          <w:b/>
        </w:rPr>
        <w:t>Nhiều trung tâm dữ liệu để lưu trữ dữ liệu</w:t>
      </w:r>
      <w:r w:rsidRPr="00006C28">
        <w:t xml:space="preserve">, cho phép </w:t>
      </w:r>
      <w:r>
        <w:t xml:space="preserve">người dùng </w:t>
      </w:r>
      <w:r w:rsidRPr="00006C28">
        <w:t>triển khai dịch vụ đám mây đến các địa điểm khác nhau trên khắp thế giới.</w:t>
      </w:r>
    </w:p>
    <w:p w:rsidR="003C6291" w:rsidRDefault="003C6291" w:rsidP="00195F45">
      <w:pPr>
        <w:pStyle w:val="Nidungvnbn"/>
        <w:numPr>
          <w:ilvl w:val="0"/>
          <w:numId w:val="18"/>
        </w:numPr>
      </w:pPr>
      <w:r w:rsidRPr="003C6291">
        <w:rPr>
          <w:b/>
        </w:rPr>
        <w:t>Azure Site Recovery</w:t>
      </w:r>
      <w:r w:rsidRPr="00006C28">
        <w:t xml:space="preserve">, một dịch vụ giúp đảm bảo các ứng dụng kinh doanh quan trọng của </w:t>
      </w:r>
      <w:r>
        <w:t xml:space="preserve">người dùng </w:t>
      </w:r>
      <w:r w:rsidRPr="00006C28">
        <w:t>luôn</w:t>
      </w:r>
      <w:r>
        <w:t xml:space="preserve"> chạy</w:t>
      </w:r>
      <w:r w:rsidRPr="00006C28">
        <w:t xml:space="preserve"> trực tuyế</w:t>
      </w:r>
      <w:r>
        <w:t>n trong lúc bị mất điện</w:t>
      </w:r>
      <w:r w:rsidRPr="00006C28">
        <w:t xml:space="preserve"> hoặc gián đoạn bằng cách sao chép các khối lượng công việc đó từ một trang web chính sang một vị trí phụ.</w:t>
      </w:r>
    </w:p>
    <w:p w:rsidR="003C6291" w:rsidRDefault="003C6291" w:rsidP="00195F45">
      <w:pPr>
        <w:pStyle w:val="Nidungvnbn"/>
        <w:numPr>
          <w:ilvl w:val="0"/>
          <w:numId w:val="18"/>
        </w:numPr>
      </w:pPr>
      <w:r w:rsidRPr="003C6291">
        <w:rPr>
          <w:b/>
        </w:rPr>
        <w:t>Azure Traffic Manager</w:t>
      </w:r>
      <w:r w:rsidRPr="00006C28">
        <w:t>, tự động định tuyến mạng đến các vị trí khác nhau (</w:t>
      </w:r>
      <w:r>
        <w:t xml:space="preserve"> </w:t>
      </w:r>
      <w:r w:rsidRPr="00006C28">
        <w:t xml:space="preserve">được xác định trước bởi </w:t>
      </w:r>
      <w:r>
        <w:t xml:space="preserve">người sử dụng </w:t>
      </w:r>
      <w:r w:rsidRPr="00006C28">
        <w:t>) trong trường hợp xảy ra lỗi cụ thể theo vùng.</w:t>
      </w:r>
    </w:p>
    <w:p w:rsidR="003C6291" w:rsidRPr="003C6291" w:rsidRDefault="003C6291" w:rsidP="00195F45">
      <w:pPr>
        <w:pStyle w:val="Nidungvnbn"/>
        <w:numPr>
          <w:ilvl w:val="0"/>
          <w:numId w:val="17"/>
        </w:numPr>
        <w:rPr>
          <w:b/>
          <w:i/>
        </w:rPr>
      </w:pPr>
      <w:r w:rsidRPr="003C6291">
        <w:rPr>
          <w:b/>
          <w:i/>
        </w:rPr>
        <w:t>Tính linh hoạt :</w:t>
      </w:r>
    </w:p>
    <w:p w:rsidR="003C6291" w:rsidRDefault="003C6291" w:rsidP="003C6291">
      <w:pPr>
        <w:pStyle w:val="Nidungvnbn"/>
      </w:pPr>
      <w:r w:rsidRPr="00F45CA2">
        <w:t>Với Microsoft Azure,</w:t>
      </w:r>
      <w:r>
        <w:t xml:space="preserve"> các doanh nghiệp</w:t>
      </w:r>
      <w:r w:rsidRPr="00F45CA2">
        <w:t xml:space="preserve"> có thể t</w:t>
      </w:r>
      <w:r>
        <w:t>ạo</w:t>
      </w:r>
      <w:r w:rsidRPr="00F45CA2">
        <w:t xml:space="preserve"> các dịch vụ mới và mở rộng quy mô lưu trữ dữ liệu của mình một cách nhanh chóng. So sánh điều này với một trung tâm dữ liệ</w:t>
      </w:r>
      <w:r>
        <w:t xml:space="preserve">u tĩnh, các nhà phát triển </w:t>
      </w:r>
      <w:r w:rsidRPr="00F45CA2">
        <w:t xml:space="preserve">sẽ </w:t>
      </w:r>
      <w:r>
        <w:t>phải</w:t>
      </w:r>
      <w:r w:rsidRPr="00F45CA2">
        <w:t xml:space="preserve"> mua, cung cấp và triển khai phần cứng và hệ điều hành mới</w:t>
      </w:r>
      <w:r>
        <w:t xml:space="preserve">, việc này làm tốn rất nhiều thời gian cũng như chi phí của doanh nghiệp. </w:t>
      </w:r>
      <w:r w:rsidRPr="00532064">
        <w:lastRenderedPageBreak/>
        <w:t xml:space="preserve">AutoScale là một tính năng được tích hợp trong </w:t>
      </w:r>
      <w:r>
        <w:t>Azure Web Apps</w:t>
      </w:r>
      <w:r w:rsidRPr="00532064">
        <w:t xml:space="preserve"> tự động điều chỉnh tài nguyên dựa trên lưu lượng khách hàng truy cập </w:t>
      </w:r>
      <w:r>
        <w:t xml:space="preserve">vào web </w:t>
      </w:r>
      <w:r w:rsidRPr="00532064">
        <w:t xml:space="preserve">để </w:t>
      </w:r>
      <w:r>
        <w:t xml:space="preserve">hệ thống </w:t>
      </w:r>
      <w:r w:rsidRPr="00532064">
        <w:t>có</w:t>
      </w:r>
      <w:r>
        <w:t xml:space="preserve"> đủ</w:t>
      </w:r>
      <w:r w:rsidRPr="00532064">
        <w:t xml:space="preserve"> tài nguyên cần </w:t>
      </w:r>
      <w:r>
        <w:t xml:space="preserve">thiết </w:t>
      </w:r>
      <w:r w:rsidRPr="00532064">
        <w:t xml:space="preserve">khi lưu lượng truy cập cao và tiết kiệm tiền khi </w:t>
      </w:r>
      <w:r>
        <w:t>hệ thống</w:t>
      </w:r>
      <w:r w:rsidRPr="00532064">
        <w:t xml:space="preserve"> không ở trong thời gian cao điểm.</w:t>
      </w:r>
    </w:p>
    <w:p w:rsidR="003C6291" w:rsidRPr="003C6291" w:rsidRDefault="003C6291" w:rsidP="00195F45">
      <w:pPr>
        <w:pStyle w:val="Nidungvnbn"/>
        <w:numPr>
          <w:ilvl w:val="0"/>
          <w:numId w:val="17"/>
        </w:numPr>
        <w:rPr>
          <w:b/>
          <w:i/>
        </w:rPr>
      </w:pPr>
      <w:r w:rsidRPr="003C6291">
        <w:rPr>
          <w:b/>
          <w:i/>
        </w:rPr>
        <w:t>Các công cụ phát triển :</w:t>
      </w:r>
    </w:p>
    <w:p w:rsidR="003C6291" w:rsidRDefault="003C6291" w:rsidP="003C6291">
      <w:pPr>
        <w:pStyle w:val="Nidungvnbn"/>
      </w:pPr>
      <w:r>
        <w:t xml:space="preserve"> M</w:t>
      </w:r>
      <w:r w:rsidRPr="00532064">
        <w:t xml:space="preserve">ôi trường điện toán tại </w:t>
      </w:r>
      <w:r>
        <w:t>chỗ</w:t>
      </w:r>
      <w:r w:rsidRPr="00532064">
        <w:t xml:space="preserve"> </w:t>
      </w:r>
      <w:r>
        <w:t xml:space="preserve">không có </w:t>
      </w:r>
      <w:r w:rsidRPr="00532064">
        <w:t>nhiề</w:t>
      </w:r>
      <w:r>
        <w:t>u không gian</w:t>
      </w:r>
      <w:r w:rsidRPr="00532064">
        <w:t xml:space="preserve"> để phát triển và thử nghiệm. Điều đó thường có nghĩa là các công ty phải mua phần cứng / phần mềm mới cho mục đích phát triển hoặc ngừng các nhiệm vụ phát triển cho đến khi họ có đủ chỗ trong hệ thống. Kết quả là năng suất giảm, ít đổi mới và chi phí cao hơn.</w:t>
      </w:r>
    </w:p>
    <w:p w:rsidR="003C6291" w:rsidRDefault="003C6291" w:rsidP="003C6291">
      <w:pPr>
        <w:pStyle w:val="Nidungvnbn"/>
      </w:pPr>
      <w:r>
        <w:t xml:space="preserve">Với Azure, </w:t>
      </w:r>
      <w:r w:rsidRPr="00532064">
        <w:t>các nhà phát triển có thể dễ dàng xây dựng tất cả các kịch bản</w:t>
      </w:r>
      <w:r>
        <w:t xml:space="preserve"> </w:t>
      </w:r>
      <w:r w:rsidRPr="00532064">
        <w:t xml:space="preserve"> có thể và chạy qua thử nghiệm mà không phải mua thiết bị mới. Trên hết, các nhà phát triển có quyền truy cập ngay vào nhiều mẫu</w:t>
      </w:r>
      <w:r>
        <w:t xml:space="preserve"> thiết kế</w:t>
      </w:r>
      <w:r w:rsidRPr="00532064">
        <w:t>, dịch vụ và giải pháp khác nhau, giúp giảm thời gian đưa các cải tiến mới vào thị trường</w:t>
      </w:r>
      <w:r>
        <w:t>.</w:t>
      </w:r>
    </w:p>
    <w:p w:rsidR="003C6291" w:rsidRPr="003C6291" w:rsidRDefault="003C6291" w:rsidP="00195F45">
      <w:pPr>
        <w:pStyle w:val="Nidungvnbn"/>
        <w:numPr>
          <w:ilvl w:val="0"/>
          <w:numId w:val="17"/>
        </w:numPr>
        <w:rPr>
          <w:b/>
          <w:i/>
        </w:rPr>
      </w:pPr>
      <w:r w:rsidRPr="003C6291">
        <w:rPr>
          <w:b/>
          <w:i/>
        </w:rPr>
        <w:t>Giảm chi phí :</w:t>
      </w:r>
    </w:p>
    <w:p w:rsidR="003C6291" w:rsidRDefault="003C6291" w:rsidP="003C6291">
      <w:pPr>
        <w:pStyle w:val="Nidungvnbn"/>
      </w:pPr>
      <w:r w:rsidRPr="00283ABA">
        <w:t xml:space="preserve">Azure không chỉ giúp </w:t>
      </w:r>
      <w:r>
        <w:t>các nhà doanh nghiệp</w:t>
      </w:r>
      <w:r w:rsidRPr="00283ABA">
        <w:t xml:space="preserve"> nhanh hơn và dễ dàng hơn </w:t>
      </w:r>
      <w:r>
        <w:t xml:space="preserve">trong việc </w:t>
      </w:r>
      <w:r w:rsidRPr="00283ABA">
        <w:t>thêm và mở rộng cơ sở hạ tầ</w:t>
      </w:r>
      <w:r>
        <w:t xml:space="preserve">ng, nó </w:t>
      </w:r>
      <w:r w:rsidRPr="00283ABA">
        <w:t xml:space="preserve">làm cho </w:t>
      </w:r>
      <w:r>
        <w:t>chúng</w:t>
      </w:r>
      <w:r w:rsidRPr="00283ABA">
        <w:t xml:space="preserve"> rẻ hơn</w:t>
      </w:r>
      <w:r>
        <w:t>.</w:t>
      </w:r>
      <w:r w:rsidRPr="00283ABA">
        <w:t xml:space="preserve"> </w:t>
      </w:r>
      <w:r>
        <w:t>Thông thường, c</w:t>
      </w:r>
      <w:r w:rsidRPr="00283ABA">
        <w:t>ác dịch vụ vật lý và thiết bị cơ sở hạ tầng như bộ định tuyến, cân bằng tả</w:t>
      </w:r>
      <w:r>
        <w:t xml:space="preserve">i </w:t>
      </w:r>
      <w:r w:rsidRPr="00283ABA">
        <w:t>nhanh chóng bổ sung</w:t>
      </w:r>
      <w:r>
        <w:t xml:space="preserve"> chi phí</w:t>
      </w:r>
      <w:r w:rsidRPr="00283ABA">
        <w:t xml:space="preserve"> lên đến hàng ngàn hoặc thậm chí </w:t>
      </w:r>
      <w:r>
        <w:t>hàng trăm ngàn đô la. Sau đó, cần phải có các</w:t>
      </w:r>
      <w:r w:rsidRPr="00283ABA">
        <w:t xml:space="preserve"> chuyên môn cần thiết để chạy thiết bị này, tương đương với chi phí trả lương lớn.</w:t>
      </w:r>
    </w:p>
    <w:p w:rsidR="003C6291" w:rsidRDefault="003C6291" w:rsidP="003C6291">
      <w:pPr>
        <w:pStyle w:val="Nidungvnbn"/>
      </w:pPr>
      <w:r w:rsidRPr="002E6F8F">
        <w:t>Có ba lý do chính khiến Azure trở nên thiết thực khi nói đến chi phí:</w:t>
      </w:r>
    </w:p>
    <w:p w:rsidR="003C6291" w:rsidRDefault="003C6291" w:rsidP="003C6291">
      <w:pPr>
        <w:pStyle w:val="Nidungvnbn"/>
      </w:pPr>
      <w:r>
        <w:t>Các doanh nghiệp không cần phải</w:t>
      </w:r>
      <w:r w:rsidRPr="003E54C0">
        <w:t xml:space="preserve"> </w:t>
      </w:r>
      <w:r>
        <w:t xml:space="preserve">tạo một khoản </w:t>
      </w:r>
      <w:r w:rsidRPr="003E54C0">
        <w:t>đầu tư ban đầu lớn liên quan đến việc xây dựng một trung tâm dữ liệu tại chỗ hoặc từ xa. Điện toán đám mây cũng loại bỏ nhu cầu mua phần mềm bổ sung để phát triển hoặc tăng khối lượng công việ</w:t>
      </w:r>
      <w:r>
        <w:t>c trong tương lai cũng như việc loại bỏ nhu cầu</w:t>
      </w:r>
      <w:r w:rsidRPr="003E54C0">
        <w:t xml:space="preserve"> mua phần cứng thay thế</w:t>
      </w:r>
      <w:r>
        <w:t>.</w:t>
      </w:r>
    </w:p>
    <w:p w:rsidR="003C6291" w:rsidRDefault="003C6291" w:rsidP="003C6291">
      <w:pPr>
        <w:pStyle w:val="Nidungvnbn"/>
      </w:pPr>
      <w:r>
        <w:t>Các doanh nghiệp</w:t>
      </w:r>
      <w:r w:rsidRPr="00023C12">
        <w:t xml:space="preserve"> sẽ tránh các chi phí liên quan đến các cuộc gọi dịch vụ và gia hạn bảo hành.</w:t>
      </w:r>
    </w:p>
    <w:p w:rsidR="003C6291" w:rsidRDefault="003C6291" w:rsidP="003C6291">
      <w:pPr>
        <w:pStyle w:val="Nidungvnbn"/>
      </w:pPr>
      <w:r>
        <w:lastRenderedPageBreak/>
        <w:t xml:space="preserve">Các doanh nghiệp cũng không cần </w:t>
      </w:r>
      <w:r w:rsidRPr="00023C12">
        <w:t xml:space="preserve">phải trả tiền cho bất kỳ tài nguyên nào ngoài những tài nguyên </w:t>
      </w:r>
      <w:r>
        <w:t>người dùng</w:t>
      </w:r>
      <w:r w:rsidRPr="00023C12">
        <w:t xml:space="preserve"> cần, vì hóa đơn </w:t>
      </w:r>
      <w:r>
        <w:t xml:space="preserve">của </w:t>
      </w:r>
      <w:r w:rsidRPr="00023C12">
        <w:t xml:space="preserve">Azure </w:t>
      </w:r>
      <w:r>
        <w:t xml:space="preserve">được tính theo </w:t>
      </w:r>
      <w:r w:rsidRPr="00023C12">
        <w:t>mỗi giây được sử dụng, làm tròn đến phút cuối cùng</w:t>
      </w:r>
      <w:r>
        <w:t>.</w:t>
      </w:r>
    </w:p>
    <w:p w:rsidR="003C6291" w:rsidRPr="003C6291" w:rsidRDefault="003C6291" w:rsidP="00195F45">
      <w:pPr>
        <w:pStyle w:val="Nidungvnbn"/>
        <w:numPr>
          <w:ilvl w:val="0"/>
          <w:numId w:val="17"/>
        </w:numPr>
        <w:rPr>
          <w:b/>
          <w:i/>
        </w:rPr>
      </w:pPr>
      <w:r w:rsidRPr="003C6291">
        <w:rPr>
          <w:b/>
          <w:i/>
        </w:rPr>
        <w:t>Dễ dàng tiếp cận tới tài nguyên :</w:t>
      </w:r>
    </w:p>
    <w:p w:rsidR="00207DC2" w:rsidRDefault="003C6291" w:rsidP="003C6291">
      <w:pPr>
        <w:pStyle w:val="Nidungvnbn"/>
      </w:pPr>
      <w:r w:rsidRPr="005A70DB">
        <w:t xml:space="preserve">Dịch vụ điện toán đám mây Azure, cung cấp cho các bộ phận </w:t>
      </w:r>
      <w:r>
        <w:t>IT</w:t>
      </w:r>
      <w:r w:rsidRPr="005A70DB">
        <w:t xml:space="preserve"> quyền truy cập vào một số lượng lớn tài nguyên mà họ thường</w:t>
      </w:r>
      <w:r>
        <w:t xml:space="preserve"> không thể làm</w:t>
      </w:r>
      <w:r w:rsidRPr="005A70DB">
        <w:t xml:space="preserve"> với một trung tâm dữ liệu tại chỗ. Ví dụ, nhiều công ty tiên tiến đang tìm cách áp dụng học máy và tự động hóa vào phân tích dữ liệu của họ để cho phép ra quyết định tốt hơn. Sử dụng Azure, </w:t>
      </w:r>
      <w:r>
        <w:t>các công ty đó</w:t>
      </w:r>
      <w:r w:rsidRPr="005A70DB">
        <w:t xml:space="preserve"> có thể dễ dàng kết hợp các khả năng đó vào hệ thống của mình. Không cần chuyên môn về khoa học dữ liệu hoặc tài nguyên tốn kém. Hoặc, </w:t>
      </w:r>
      <w:r>
        <w:t>một số khác</w:t>
      </w:r>
      <w:r w:rsidRPr="005A70DB">
        <w:t xml:space="preserve"> có thể muốn triển khai một máy chủ Linux, trong môi trường điện toán truyền thống, đòi hỏi một loạt các quy tắc để khởi động và chạy. Điều này có thể mất từ vài giờ đến vài ngày để hoàn thành. Nhưng với Azure, </w:t>
      </w:r>
      <w:r>
        <w:t>họ</w:t>
      </w:r>
      <w:r w:rsidRPr="005A70DB">
        <w:t xml:space="preserve"> có thể thiết lập máy chủ Linux của mình trong vòng chưa đầy năm phút</w:t>
      </w:r>
      <w:r w:rsidR="00207DC2">
        <w:t>3.3.2 Qui định của Khoa Công nghệ thông tin</w:t>
      </w:r>
      <w:r>
        <w:t>.</w:t>
      </w:r>
    </w:p>
    <w:p w:rsidR="003C6291" w:rsidRDefault="003C6291" w:rsidP="003C6291">
      <w:pPr>
        <w:pStyle w:val="Tiumccp1"/>
      </w:pPr>
      <w:bookmarkStart w:id="22" w:name="_Toc11759750"/>
      <w:r>
        <w:t>3.3 Máy ảo trên Microsoft Azure:</w:t>
      </w:r>
      <w:bookmarkEnd w:id="22"/>
    </w:p>
    <w:p w:rsidR="003C6291" w:rsidRPr="00AB1876" w:rsidRDefault="003C6291" w:rsidP="003C6291">
      <w:pPr>
        <w:pStyle w:val="Nidungvnbn"/>
      </w:pPr>
      <w:r>
        <w:rPr>
          <w:b/>
          <w:sz w:val="28"/>
          <w:szCs w:val="28"/>
        </w:rPr>
        <w:tab/>
      </w:r>
      <w:r w:rsidRPr="00AB1876">
        <w:t>Azure Virtual Machines (VM) là một trong một số loại tài nguyên máy tính có thể mở rộng theo yêu cầu mà Azure cung cấp</w:t>
      </w:r>
      <w:r w:rsidR="00DF0A61">
        <w:t>.</w:t>
      </w:r>
      <w:r w:rsidRPr="00AB1876">
        <w:t xml:space="preserve"> Máy ảo có thể được triển khai theo nhiều phương thức như sử dụng giao diện người dùng trong cổng thông tin Azure</w:t>
      </w:r>
      <w:r w:rsidR="00DF0A61">
        <w:t>,</w:t>
      </w:r>
      <w:r w:rsidRPr="00AB1876">
        <w:t xml:space="preserve"> sử dụng bản mẫu ứng dụng được định sẵn trong Azure marketplace, viết mẫu lệnh ( script ) thông qua Azure Powershell</w:t>
      </w:r>
      <w:r w:rsidR="00DF0A61">
        <w:t>,</w:t>
      </w:r>
      <w:r w:rsidRPr="00AB1876">
        <w:t xml:space="preserve"> triển khai từ mẫu thiết kế định nghĩa bằng tệp tin JSON hoặc thẳng từ Visual Studio</w:t>
      </w:r>
      <w:r w:rsidR="00DF0A61">
        <w:t>.</w:t>
      </w:r>
    </w:p>
    <w:p w:rsidR="003C6291" w:rsidRPr="00AB1876" w:rsidRDefault="003C6291" w:rsidP="003C6291">
      <w:pPr>
        <w:pStyle w:val="Nidungvnbn"/>
      </w:pPr>
      <w:r w:rsidRPr="00AB1876">
        <w:tab/>
        <w:t>thông thường, người d</w:t>
      </w:r>
      <w:r>
        <w:t>ùng</w:t>
      </w:r>
      <w:r w:rsidRPr="00AB1876">
        <w:t xml:space="preserve"> chọn VM khi </w:t>
      </w:r>
      <w:r>
        <w:t>họ</w:t>
      </w:r>
      <w:r w:rsidRPr="00AB1876">
        <w:t xml:space="preserve"> cần sự kiểm soát lớn hơn đối với môi trường máy tính so với các lựa chọn khác cung cấp. Máy ảo Azure cung cấp cho </w:t>
      </w:r>
      <w:r>
        <w:t>họ</w:t>
      </w:r>
      <w:r w:rsidRPr="00AB1876">
        <w:t xml:space="preserve"> sự linh hoạt của ảo hóa mà không phải mua và bảo trì phần cứng vật lý chạy nó. Tuy nhiên, người d</w:t>
      </w:r>
      <w:r>
        <w:t>ùng</w:t>
      </w:r>
      <w:r w:rsidRPr="00AB1876">
        <w:t xml:space="preserve"> vẫn cần duy trì VM bằng cách thực hiện các tác vụ, chẳng hạn như định cấu hình, vá lỗi và cài đặt phần mềm chạy trên nó. </w:t>
      </w:r>
    </w:p>
    <w:p w:rsidR="003C6291" w:rsidRPr="00AB1876" w:rsidRDefault="003C6291" w:rsidP="003C6291">
      <w:pPr>
        <w:pStyle w:val="Nidungvnbn"/>
      </w:pPr>
      <w:r w:rsidRPr="00AB1876">
        <w:tab/>
        <w:t>Máy ảo Azure có thể được sử dụng theo nhiều cách như là :</w:t>
      </w:r>
    </w:p>
    <w:p w:rsidR="003C6291" w:rsidRPr="00AB1876" w:rsidRDefault="003C6291" w:rsidP="00195F45">
      <w:pPr>
        <w:pStyle w:val="Nidungvnbn"/>
        <w:numPr>
          <w:ilvl w:val="0"/>
          <w:numId w:val="19"/>
        </w:numPr>
      </w:pPr>
      <w:r w:rsidRPr="00AB1876">
        <w:rPr>
          <w:b/>
        </w:rPr>
        <w:lastRenderedPageBreak/>
        <w:t xml:space="preserve">Phát triển và thử nghiệm </w:t>
      </w:r>
      <w:r w:rsidRPr="00AB1876">
        <w:t>- Máy ảo Azure cung cấp một cách nhanh chóng và dễ dàng để tạo ra một máy tính có cấu hình cụ thể cần thiết để code và kiểm tra một ứng dụng.</w:t>
      </w:r>
    </w:p>
    <w:p w:rsidR="003C6291" w:rsidRPr="00AB1876" w:rsidRDefault="003C6291" w:rsidP="00195F45">
      <w:pPr>
        <w:pStyle w:val="Nidungvnbn"/>
        <w:numPr>
          <w:ilvl w:val="0"/>
          <w:numId w:val="19"/>
        </w:numPr>
      </w:pPr>
      <w:r w:rsidRPr="00AB1876">
        <w:rPr>
          <w:b/>
        </w:rPr>
        <w:t>Các ứng dụng trên đám mây</w:t>
      </w:r>
      <w:r w:rsidRPr="00AB1876">
        <w:t xml:space="preserve"> - Vì nhu cầu cho ứng dụng của người d</w:t>
      </w:r>
      <w:r>
        <w:t>ùng</w:t>
      </w:r>
      <w:r w:rsidRPr="00AB1876">
        <w:t xml:space="preserve"> có thể dao động, nên có thể có ý nghĩa kinh tế khi chạy nó trên máy ảo trong Azure. Các doanh nghiệp trả tiền cho các máy ảo bổ sung khi cần và tắt chúng khi họ không cần đến chúng nữa.</w:t>
      </w:r>
    </w:p>
    <w:p w:rsidR="003C6291" w:rsidRPr="00AB1876" w:rsidRDefault="003C6291" w:rsidP="00195F45">
      <w:pPr>
        <w:pStyle w:val="Nidungvnbn"/>
        <w:numPr>
          <w:ilvl w:val="0"/>
          <w:numId w:val="19"/>
        </w:numPr>
      </w:pPr>
      <w:r w:rsidRPr="00AB1876">
        <w:rPr>
          <w:b/>
        </w:rPr>
        <w:t xml:space="preserve">Trung tâm dữ liệu mở rộng </w:t>
      </w:r>
      <w:r w:rsidRPr="00AB1876">
        <w:t>- Các máy ảo trong mạng ảo Azure có thể dễ dàng được kết nối với mạng tổ chức của công ty</w:t>
      </w:r>
    </w:p>
    <w:p w:rsidR="003C6291" w:rsidRPr="003C6291" w:rsidRDefault="003C6291" w:rsidP="003C6291">
      <w:pPr>
        <w:pStyle w:val="Nidungvnbn"/>
      </w:pPr>
    </w:p>
    <w:p w:rsidR="003C6291" w:rsidRDefault="003C6291" w:rsidP="003C6291">
      <w:pPr>
        <w:pStyle w:val="Tiumccp1"/>
      </w:pPr>
      <w:bookmarkStart w:id="23" w:name="_Toc11759751"/>
      <w:r>
        <w:t>3.4 Lưu trữ trên Microsoft Azure</w:t>
      </w:r>
      <w:bookmarkEnd w:id="23"/>
    </w:p>
    <w:p w:rsidR="003C6291" w:rsidRDefault="003C6291" w:rsidP="003C6291">
      <w:pPr>
        <w:pStyle w:val="Nidungvnbn"/>
      </w:pPr>
      <w:r w:rsidRPr="00CF21B1">
        <w:t>Azure storage là một dịch vụ quản lý nhằm mục đích cung cấp giải pháp cho lưu trữ đám mây cho các dữ liệu hiện nay. Azure storage cung cấp các kho lưu trữ dữ liệu là các đối tượng khác nhau: kho các file dữ liệu cho hệ thống file, kho lưu trữ các tin nhắm cho các kênh tin nhắn bảo mật, kho lưu trữ dữ liệu NoSQL.</w:t>
      </w:r>
    </w:p>
    <w:p w:rsidR="003C6291" w:rsidRDefault="003C6291" w:rsidP="003C6291">
      <w:pPr>
        <w:pStyle w:val="Nidungvnbn"/>
      </w:pPr>
      <w:r>
        <w:tab/>
        <w:t>Các đặc điểm nổi bật của Azure storage là :</w:t>
      </w:r>
    </w:p>
    <w:p w:rsidR="003C6291" w:rsidRDefault="003C6291" w:rsidP="003C6291">
      <w:pPr>
        <w:pStyle w:val="Nidungvnbn"/>
      </w:pPr>
      <w:r>
        <w:rPr>
          <w:b/>
        </w:rPr>
        <w:t>Độ</w:t>
      </w:r>
      <w:r w:rsidRPr="00CF21B1">
        <w:rPr>
          <w:b/>
        </w:rPr>
        <w:t xml:space="preserve"> </w:t>
      </w:r>
      <w:r>
        <w:rPr>
          <w:b/>
        </w:rPr>
        <w:t>b</w:t>
      </w:r>
      <w:r w:rsidRPr="00CF21B1">
        <w:rPr>
          <w:b/>
        </w:rPr>
        <w:t>ền và có sẵn cao</w:t>
      </w:r>
      <w:r>
        <w:t xml:space="preserve"> : Các bản d</w:t>
      </w:r>
      <w:r w:rsidRPr="00CF21B1">
        <w:t xml:space="preserve">ự phòng đảm bảo rằng dữ liệu của </w:t>
      </w:r>
      <w:r w:rsidRPr="00AB1876">
        <w:t>người d</w:t>
      </w:r>
      <w:r>
        <w:t>ùng</w:t>
      </w:r>
      <w:r w:rsidRPr="00AB1876">
        <w:t xml:space="preserve"> </w:t>
      </w:r>
      <w:r w:rsidRPr="00CF21B1">
        <w:t>an toàn trong trường hợp</w:t>
      </w:r>
      <w:r>
        <w:t xml:space="preserve"> gặp</w:t>
      </w:r>
      <w:r w:rsidRPr="00CF21B1">
        <w:t xml:space="preserve"> lỗi phần cứng. </w:t>
      </w:r>
      <w:r>
        <w:t>họ</w:t>
      </w:r>
      <w:r w:rsidRPr="00CF21B1">
        <w:t xml:space="preserve"> cũng có thể chọn sao chép dữ liệu trên các trung tâm dữ liệu hoặc khu vực địa lý để bảo vệ thêm khỏi thảm họa cục bộ hoặc thảm họa tự nhiên. Dữ liệu được sao chép theo cách này vẫn sẵn</w:t>
      </w:r>
      <w:r>
        <w:t xml:space="preserve"> sằng</w:t>
      </w:r>
      <w:r w:rsidRPr="00CF21B1">
        <w:t xml:space="preserve"> trong trường hợp mất điện đột xuất.</w:t>
      </w:r>
    </w:p>
    <w:p w:rsidR="003C6291" w:rsidRDefault="003C6291" w:rsidP="003C6291">
      <w:pPr>
        <w:pStyle w:val="Nidungvnbn"/>
      </w:pPr>
      <w:r w:rsidRPr="00CF21B1">
        <w:rPr>
          <w:b/>
        </w:rPr>
        <w:t>Đảm bảo</w:t>
      </w:r>
      <w:r>
        <w:t xml:space="preserve"> :</w:t>
      </w:r>
      <w:r w:rsidRPr="00CF21B1">
        <w:t xml:space="preserve"> Tất cả dữ liệu được ghi vào Azure Storage được mã hóa bởi dịch vụ. Azure Storage cung cấp cho </w:t>
      </w:r>
      <w:r>
        <w:t>người dùng</w:t>
      </w:r>
      <w:r w:rsidRPr="00CF21B1">
        <w:t xml:space="preserve"> quyền kiểm soát chi tiết đối với những người có quyền truy cập vào dữ liệu của</w:t>
      </w:r>
      <w:r>
        <w:t xml:space="preserve"> họ</w:t>
      </w:r>
      <w:r w:rsidRPr="00CF21B1">
        <w:t>.</w:t>
      </w:r>
    </w:p>
    <w:p w:rsidR="003C6291" w:rsidRPr="00501AEB" w:rsidRDefault="003C6291" w:rsidP="003C6291">
      <w:pPr>
        <w:pStyle w:val="Nidungvnbn"/>
      </w:pPr>
      <w:r w:rsidRPr="00501AEB">
        <w:rPr>
          <w:b/>
        </w:rPr>
        <w:t>Có thể mở rộng</w:t>
      </w:r>
      <w:r>
        <w:t xml:space="preserve"> :</w:t>
      </w:r>
      <w:r w:rsidRPr="00501AEB">
        <w:t xml:space="preserve"> Azure Storage được thiết kế để có thể mở rộng để đáp ứng nhu cầu lưu trữ dữ liệu và hiệu năng của các ứng dụng ngày nay.</w:t>
      </w:r>
    </w:p>
    <w:p w:rsidR="003C6291" w:rsidRDefault="003C6291" w:rsidP="003C6291">
      <w:pPr>
        <w:pStyle w:val="Nidungvnbn"/>
      </w:pPr>
      <w:r w:rsidRPr="00501AEB">
        <w:rPr>
          <w:b/>
        </w:rPr>
        <w:lastRenderedPageBreak/>
        <w:t>Quản lý</w:t>
      </w:r>
      <w:r>
        <w:t xml:space="preserve"> :</w:t>
      </w:r>
      <w:r w:rsidRPr="00501AEB">
        <w:t xml:space="preserve"> Microsoft Azure xử lý bảo trì phần cứng, cập nhật và các sự cố quan trọ</w:t>
      </w:r>
      <w:r>
        <w:t>ng cho người sử dụng</w:t>
      </w:r>
      <w:r w:rsidRPr="00501AEB">
        <w:t>.</w:t>
      </w:r>
    </w:p>
    <w:p w:rsidR="003C6291" w:rsidRDefault="003C6291" w:rsidP="003C6291">
      <w:pPr>
        <w:pStyle w:val="Nidungvnbn"/>
      </w:pPr>
      <w:r>
        <w:rPr>
          <w:b/>
        </w:rPr>
        <w:t>Truy cập rộng rãi :</w:t>
      </w:r>
      <w:r>
        <w:t xml:space="preserve"> </w:t>
      </w:r>
      <w:r w:rsidRPr="00501AEB">
        <w:t>Dữ liệu trong Azure Storage có thể truy cập từ mọi nơi trên thế giới qua HTTP hoặc HTTPS. Microsoft cung cấp SDK cho Azure Storage bằng nhiều ngôn ngữ -</w:t>
      </w:r>
      <w:r w:rsidR="00DF0A61">
        <w:t>.</w:t>
      </w:r>
      <w:r w:rsidRPr="00501AEB">
        <w:t xml:space="preserve">NET, Java, Node.js, Python, PHP, Ruby, Go và các ngôn ngữ khác - cũng như </w:t>
      </w:r>
      <w:r>
        <w:t>REST API</w:t>
      </w:r>
      <w:r w:rsidRPr="00501AEB">
        <w:t>. Azure Storage hỗ trợ tập lệnh trong Azure PowerShell hoặ</w:t>
      </w:r>
      <w:r>
        <w:t>c Azure CLI. C</w:t>
      </w:r>
      <w:r w:rsidRPr="00501AEB">
        <w:t>ổng thông tin Azure và Azure Storage Explorer cung cấp các giải pháp trực quan</w:t>
      </w:r>
      <w:r>
        <w:t xml:space="preserve"> để</w:t>
      </w:r>
      <w:r w:rsidRPr="00501AEB">
        <w:t xml:space="preserve"> dễ</w:t>
      </w:r>
      <w:r>
        <w:t xml:space="preserve"> dàng</w:t>
      </w:r>
      <w:r w:rsidRPr="00501AEB">
        <w:t xml:space="preserve"> làm việc với dữ liệu của </w:t>
      </w:r>
      <w:r>
        <w:t>người dùng</w:t>
      </w:r>
      <w:r w:rsidRPr="00501AEB">
        <w:t>.</w:t>
      </w:r>
    </w:p>
    <w:p w:rsidR="003C6291" w:rsidRDefault="003C6291" w:rsidP="003C6291">
      <w:pPr>
        <w:pStyle w:val="Nidungvnbn"/>
      </w:pPr>
    </w:p>
    <w:p w:rsidR="003C6291" w:rsidRDefault="003C6291" w:rsidP="003C6291">
      <w:pPr>
        <w:pStyle w:val="Nidungvnbn"/>
      </w:pPr>
      <w:r>
        <w:t>Azure cung cấp cho người dùng nhiều loại dịch vụ lưu trữ khác nhau và mỗi loại được tối ưu cho mỗi trường hợp sử dụng khác nhau</w:t>
      </w:r>
      <w:r w:rsidR="00DF0A61">
        <w:t>.</w:t>
      </w:r>
      <w:r>
        <w:t xml:space="preserve"> Trong đó có 4 loại chính là :</w:t>
      </w:r>
    </w:p>
    <w:p w:rsidR="003C6291" w:rsidRDefault="000B56C0" w:rsidP="003C6291">
      <w:pPr>
        <w:pStyle w:val="Nidungvnbn"/>
      </w:pPr>
      <w:r>
        <w:rPr>
          <w:b/>
        </w:rPr>
        <w:t>Blob</w:t>
      </w:r>
      <w:r w:rsidR="003C6291">
        <w:rPr>
          <w:b/>
        </w:rPr>
        <w:t xml:space="preserve"> storage : </w:t>
      </w:r>
      <w:r w:rsidR="003C6291" w:rsidRPr="00910DCB">
        <w:t>Azure Blob</w:t>
      </w:r>
      <w:r w:rsidR="003C6291">
        <w:t xml:space="preserve"> storage</w:t>
      </w:r>
      <w:r w:rsidR="003C6291" w:rsidRPr="00910DCB">
        <w:t xml:space="preserve"> là giải pháp lưu trữ đối tượng của Microsoft cho đám mây. Blob </w:t>
      </w:r>
      <w:r w:rsidR="003C6291">
        <w:t xml:space="preserve">storage </w:t>
      </w:r>
      <w:r w:rsidR="003C6291" w:rsidRPr="00910DCB">
        <w:t>được tối ưu hóa để lưu trữ một lượng lớn dữ liệu phi cấu trúc, chẳng hạn như dữ liệu văn bản hoặc nhị phân.</w:t>
      </w:r>
      <w:r w:rsidR="003C6291">
        <w:t xml:space="preserve"> Blog storage thường được sử dụng để :</w:t>
      </w:r>
    </w:p>
    <w:p w:rsidR="003C6291" w:rsidRDefault="003C6291" w:rsidP="00195F45">
      <w:pPr>
        <w:pStyle w:val="Nidungvnbn"/>
        <w:numPr>
          <w:ilvl w:val="0"/>
          <w:numId w:val="24"/>
        </w:numPr>
      </w:pPr>
      <w:r>
        <w:t>Đưa hình ảnh hoặc tài liệu trực tiếp tới trình duyệt.</w:t>
      </w:r>
    </w:p>
    <w:p w:rsidR="003C6291" w:rsidRDefault="003C6291" w:rsidP="00195F45">
      <w:pPr>
        <w:pStyle w:val="Nidungvnbn"/>
        <w:numPr>
          <w:ilvl w:val="0"/>
          <w:numId w:val="24"/>
        </w:numPr>
      </w:pPr>
      <w:r>
        <w:t>Lưu trữ các tập tin để truy cập phân tán.</w:t>
      </w:r>
    </w:p>
    <w:p w:rsidR="003C6291" w:rsidRDefault="003C6291" w:rsidP="00195F45">
      <w:pPr>
        <w:pStyle w:val="Nidungvnbn"/>
        <w:numPr>
          <w:ilvl w:val="0"/>
          <w:numId w:val="24"/>
        </w:numPr>
      </w:pPr>
      <w:r>
        <w:t>Truyền phát video và âm thanh.</w:t>
      </w:r>
    </w:p>
    <w:p w:rsidR="003C6291" w:rsidRDefault="003C6291" w:rsidP="00195F45">
      <w:pPr>
        <w:pStyle w:val="Nidungvnbn"/>
        <w:numPr>
          <w:ilvl w:val="0"/>
          <w:numId w:val="24"/>
        </w:numPr>
      </w:pPr>
      <w:r w:rsidRPr="00BF410A">
        <w:t>Lưu trữ dữ liệu để sao lưu và khôi phục, khôi phục thảm họ</w:t>
      </w:r>
      <w:r>
        <w:t>a và lưu kho trữ</w:t>
      </w:r>
      <w:r w:rsidRPr="00BF410A">
        <w:t>.</w:t>
      </w:r>
    </w:p>
    <w:p w:rsidR="003C6291" w:rsidRDefault="003C6291" w:rsidP="00195F45">
      <w:pPr>
        <w:pStyle w:val="Nidungvnbn"/>
        <w:numPr>
          <w:ilvl w:val="0"/>
          <w:numId w:val="24"/>
        </w:numPr>
      </w:pPr>
      <w:r w:rsidRPr="00BF410A">
        <w:t>Lưu trữ dữ liệ</w:t>
      </w:r>
      <w:r>
        <w:t>u cho việc</w:t>
      </w:r>
      <w:r w:rsidRPr="00BF410A">
        <w:t xml:space="preserve"> phân tích bởi một dịch vụ tại chỗ hoặc dịch vụ lưu trữ Azure.</w:t>
      </w:r>
    </w:p>
    <w:p w:rsidR="003C6291" w:rsidRDefault="003C6291" w:rsidP="003C6291">
      <w:pPr>
        <w:pStyle w:val="Nidungvnbn"/>
      </w:pPr>
      <w:r w:rsidRPr="00BF410A">
        <w:t xml:space="preserve">Các đối tượng trong </w:t>
      </w:r>
      <w:r>
        <w:t>Blob storage</w:t>
      </w:r>
      <w:r w:rsidRPr="00BF410A">
        <w:t xml:space="preserve"> có thể được truy cập từ mọi nơi trên thế giới thông qua HTTP hoặc HTTPS. Người dùng hoặc ứng dụng khách có thể truy cập các </w:t>
      </w:r>
      <w:r>
        <w:t>blob</w:t>
      </w:r>
      <w:r w:rsidRPr="00BF410A">
        <w:t xml:space="preserve"> thông qua URL, API API lưu trữ Azure, Azure PowerShell, Azure CLI hoặc thư viện máy khách Azure Storage. Các thư viện máy khách lưu trữ có sẵn cho nhiều ngôn ngữ, bao gồm</w:t>
      </w:r>
      <w:r w:rsidR="00DF0A61">
        <w:t>.</w:t>
      </w:r>
      <w:r w:rsidRPr="00BF410A">
        <w:t>NET, Java, Node.js, Python, PHP và Ruby.</w:t>
      </w:r>
    </w:p>
    <w:p w:rsidR="003C6291" w:rsidRDefault="003C6291" w:rsidP="003C6291">
      <w:pPr>
        <w:pStyle w:val="Nidungvnbn"/>
      </w:pPr>
      <w:r>
        <w:rPr>
          <w:b/>
        </w:rPr>
        <w:lastRenderedPageBreak/>
        <w:t xml:space="preserve">File storage : </w:t>
      </w:r>
      <w:r>
        <w:t>Azure file</w:t>
      </w:r>
      <w:r w:rsidRPr="00926744">
        <w:t xml:space="preserve"> cho phép </w:t>
      </w:r>
      <w:r w:rsidRPr="00AB1876">
        <w:t>người d</w:t>
      </w:r>
      <w:r>
        <w:t>ùng</w:t>
      </w:r>
      <w:r w:rsidRPr="00AB1876">
        <w:t xml:space="preserve"> </w:t>
      </w:r>
      <w:r w:rsidRPr="00926744">
        <w:t>thiết lập chia sẻ tệp mạng</w:t>
      </w:r>
      <w:r>
        <w:t xml:space="preserve"> mang tính</w:t>
      </w:r>
      <w:r w:rsidRPr="00926744">
        <w:t xml:space="preserve"> khả dụng cao</w:t>
      </w:r>
      <w:r w:rsidR="00DF0A61">
        <w:t>,</w:t>
      </w:r>
      <w:r w:rsidRPr="00926744">
        <w:t>có thể được truy cập bằng cách sử dụng giao thứ</w:t>
      </w:r>
      <w:r>
        <w:t>c khối thông điệp máy chủ (Server message Block – SMB )</w:t>
      </w:r>
      <w:r w:rsidRPr="00926744">
        <w:t xml:space="preserve"> tiêu chuẩn. Điều đó có nghĩa là nhiều VM có thể chia sẻ cùng một tệp với cả quyền truy cập đọc và ghi. </w:t>
      </w:r>
      <w:r>
        <w:t>Họ</w:t>
      </w:r>
      <w:r w:rsidRPr="00AB1876">
        <w:t xml:space="preserve"> </w:t>
      </w:r>
      <w:r w:rsidRPr="00926744">
        <w:t>cũng có thể đọc các tệp bằng giao diện REST hoặc các thư viện máy khách lưu trữ.</w:t>
      </w:r>
    </w:p>
    <w:p w:rsidR="003C6291" w:rsidRDefault="003C6291" w:rsidP="003C6291">
      <w:pPr>
        <w:pStyle w:val="Nidungvnbn"/>
      </w:pPr>
      <w:r w:rsidRPr="008A230F">
        <w:t xml:space="preserve">Một điều khác biệt </w:t>
      </w:r>
      <w:r>
        <w:t xml:space="preserve">giữa Azure file </w:t>
      </w:r>
      <w:r w:rsidRPr="008A230F">
        <w:t>với các tệp</w:t>
      </w:r>
      <w:r>
        <w:t xml:space="preserve"> khác</w:t>
      </w:r>
      <w:r w:rsidRPr="008A230F">
        <w:t xml:space="preserve"> trên</w:t>
      </w:r>
      <w:r>
        <w:t xml:space="preserve"> hệ thống</w:t>
      </w:r>
      <w:r w:rsidRPr="008A230F">
        <w:t xml:space="preserve"> chia sẻ tệp của công ty là </w:t>
      </w:r>
      <w:r>
        <w:t>người dùng</w:t>
      </w:r>
      <w:r w:rsidRPr="008A230F">
        <w:t xml:space="preserve"> có thể truy cập các tệp từ bất kỳ nơi nào trên thế giới bằng cách sử dụng URL trỏ đến tệp và bao gồm </w:t>
      </w:r>
      <w:r>
        <w:t>thẻ</w:t>
      </w:r>
      <w:r w:rsidRPr="008A230F">
        <w:t xml:space="preserve"> truy cập được chia sẻ (</w:t>
      </w:r>
      <w:r>
        <w:t>Shared Access S</w:t>
      </w:r>
      <w:r w:rsidRPr="00181A67">
        <w:t xml:space="preserve">ignature </w:t>
      </w:r>
      <w:r>
        <w:t xml:space="preserve">- </w:t>
      </w:r>
      <w:r w:rsidRPr="008A230F">
        <w:t>SAS).</w:t>
      </w:r>
    </w:p>
    <w:p w:rsidR="003C6291" w:rsidRDefault="003C6291" w:rsidP="003C6291">
      <w:pPr>
        <w:pStyle w:val="Nidungvnbn"/>
      </w:pPr>
      <w:r>
        <w:t>Azure file được sử dụng trong một số trường hợp sau :</w:t>
      </w:r>
    </w:p>
    <w:p w:rsidR="003C6291" w:rsidRDefault="003C6291" w:rsidP="00195F45">
      <w:pPr>
        <w:pStyle w:val="Nidungvnbn"/>
        <w:numPr>
          <w:ilvl w:val="0"/>
          <w:numId w:val="25"/>
        </w:numPr>
      </w:pPr>
      <w:r w:rsidRPr="00CF640A">
        <w:t xml:space="preserve">Nhiều ứng dụng tại chỗ sử dụng chia sẻ tập tin. Tính năng này giúp việc di chuyển các ứng dụng chia sẻ dữ liệu sang Azure dễ dàng hơn. Nếu </w:t>
      </w:r>
      <w:r>
        <w:t>người dùng</w:t>
      </w:r>
      <w:r w:rsidRPr="00CF640A">
        <w:t xml:space="preserve"> </w:t>
      </w:r>
      <w:r>
        <w:t>đưa</w:t>
      </w:r>
      <w:r w:rsidRPr="00CF640A">
        <w:t xml:space="preserve"> chia sẻ tệp vào cùng một ký tự ổ đĩa mà ứng dụng tại chỗ sử dụng, phần ứng dụng của </w:t>
      </w:r>
      <w:r>
        <w:t>họ</w:t>
      </w:r>
      <w:r w:rsidRPr="00CF640A">
        <w:t xml:space="preserve"> truy cập vào chia sẻ tệp sẽ hoạt động với mức tối thiểu, nếu có</w:t>
      </w:r>
      <w:r>
        <w:t xml:space="preserve"> bất kì thay đổi gì</w:t>
      </w:r>
      <w:r w:rsidRPr="00CF640A">
        <w:t>.</w:t>
      </w:r>
    </w:p>
    <w:p w:rsidR="003C6291" w:rsidRDefault="003C6291" w:rsidP="00195F45">
      <w:pPr>
        <w:pStyle w:val="Nidungvnbn"/>
        <w:numPr>
          <w:ilvl w:val="0"/>
          <w:numId w:val="25"/>
        </w:numPr>
      </w:pPr>
      <w:r w:rsidRPr="00CF640A">
        <w:t>Các tệp cấu hình có thể được lưu trữ trên một tệp chia sẻ và được truy cập từ nhiều VM. Các công cụ và tiện ích được sử dụng bởi nhiều nhà phát triển trong một nhóm có thể được lưu trữ trên một tệp chia sẻ, đảm bảo mọi người đều có thể tìm thấy chúng và họ sử dụng cùng một phiên bản.</w:t>
      </w:r>
    </w:p>
    <w:p w:rsidR="003C6291" w:rsidRDefault="003C6291" w:rsidP="00195F45">
      <w:pPr>
        <w:pStyle w:val="Nidungvnbn"/>
        <w:numPr>
          <w:ilvl w:val="0"/>
          <w:numId w:val="25"/>
        </w:numPr>
      </w:pPr>
      <w:r w:rsidRPr="009949EE">
        <w:t>Nhật ký chẩn đoán, số liệu và kết xuất sự cố chỉ</w:t>
      </w:r>
      <w:r>
        <w:t xml:space="preserve"> là một số</w:t>
      </w:r>
      <w:r w:rsidRPr="009949EE">
        <w:t xml:space="preserve"> ví dụ về </w:t>
      </w:r>
      <w:r>
        <w:t xml:space="preserve">những </w:t>
      </w:r>
      <w:r w:rsidRPr="009949EE">
        <w:t>dữ liệu có thể được ghi vào chia sẻ tệp và được xử lý hoặc phân tích sau đó.</w:t>
      </w:r>
    </w:p>
    <w:p w:rsidR="003C6291" w:rsidRDefault="003C6291" w:rsidP="003C6291">
      <w:pPr>
        <w:pStyle w:val="Nidungvnbn"/>
      </w:pPr>
      <w:r>
        <w:rPr>
          <w:b/>
        </w:rPr>
        <w:t xml:space="preserve">Queue storage : </w:t>
      </w:r>
      <w:r w:rsidRPr="009949EE">
        <w:t xml:space="preserve">Azure </w:t>
      </w:r>
      <w:r>
        <w:t xml:space="preserve">queue storage </w:t>
      </w:r>
      <w:r w:rsidRPr="009949EE">
        <w:t xml:space="preserve">là một dịch vụ để lưu trữ số lượng lớn </w:t>
      </w:r>
      <w:r>
        <w:t>thông điệp</w:t>
      </w:r>
      <w:r w:rsidRPr="009949EE">
        <w:t xml:space="preserve"> có thể được truy cập từ mọi nơi trên thế giới thông qua các cuộc gọi được xác thực bằng HTTP hoặc HTTPS. Một tin nhắn </w:t>
      </w:r>
      <w:r>
        <w:t>hàng đợi</w:t>
      </w:r>
      <w:r w:rsidRPr="009949EE">
        <w:t xml:space="preserve"> có thể có kích thước lên tới 64 KB và một hàng đợi có thể chứa hàng triệu tin nhắn, tối đa tổng giới hạn dung lượng của tài khoản lưu trữ.</w:t>
      </w:r>
    </w:p>
    <w:p w:rsidR="003C6291" w:rsidRPr="00661EAF" w:rsidRDefault="003C6291" w:rsidP="003C6291">
      <w:pPr>
        <w:pStyle w:val="Nidungvnbn"/>
      </w:pPr>
      <w:r>
        <w:rPr>
          <w:b/>
        </w:rPr>
        <w:lastRenderedPageBreak/>
        <w:t>Table storage :</w:t>
      </w:r>
      <w:r>
        <w:t xml:space="preserve"> Azure table storage </w:t>
      </w:r>
      <w:r w:rsidRPr="00661EAF">
        <w:t xml:space="preserve">là một dịch vụ lưu trữ dữ liệu NoQuery có cấu trúc trong đám mây, cung cấp kho lưu trữ khóa / thuộc tính với thiết kế </w:t>
      </w:r>
      <w:r>
        <w:t>phi lược đồ.</w:t>
      </w:r>
      <w:r w:rsidRPr="00661EAF">
        <w:t xml:space="preserve"> Bởi vì </w:t>
      </w:r>
      <w:r>
        <w:t xml:space="preserve">table storage </w:t>
      </w:r>
      <w:r w:rsidRPr="00661EAF">
        <w:t xml:space="preserve">là </w:t>
      </w:r>
      <w:r>
        <w:t>phi lược đồ</w:t>
      </w:r>
      <w:r w:rsidRPr="00661EAF">
        <w:t xml:space="preserve">, </w:t>
      </w:r>
      <w:r>
        <w:t>nên nó rất</w:t>
      </w:r>
      <w:r w:rsidRPr="00661EAF">
        <w:t xml:space="preserve"> dễ dàng để điều chỉnh dữ liệu của </w:t>
      </w:r>
      <w:r>
        <w:t>người dùng</w:t>
      </w:r>
      <w:r w:rsidRPr="00661EAF">
        <w:t xml:space="preserve"> khi nhu cầu của ứng dụng của </w:t>
      </w:r>
      <w:r>
        <w:t>họ</w:t>
      </w:r>
      <w:r w:rsidRPr="00661EAF">
        <w:t xml:space="preserve"> phát triển. Truy cập vào dữ liệu</w:t>
      </w:r>
      <w:r>
        <w:t xml:space="preserve"> trong</w:t>
      </w:r>
      <w:r w:rsidRPr="00661EAF">
        <w:t xml:space="preserve"> </w:t>
      </w:r>
      <w:r>
        <w:t>Table storage</w:t>
      </w:r>
      <w:r w:rsidRPr="00661EAF">
        <w:t xml:space="preserve"> </w:t>
      </w:r>
      <w:r>
        <w:t xml:space="preserve">sẽ </w:t>
      </w:r>
      <w:r w:rsidRPr="00661EAF">
        <w:t xml:space="preserve">nhanh chóng và hiệu quả về chi phí </w:t>
      </w:r>
      <w:r>
        <w:t xml:space="preserve">hơn </w:t>
      </w:r>
      <w:r w:rsidRPr="00661EAF">
        <w:t>đối với nhiều loại ứng dụng và thường có chi phí thấp hơn so với SQL truyền thống đối với khối lượng dữ liệu tương tự.</w:t>
      </w:r>
    </w:p>
    <w:p w:rsidR="003C6291" w:rsidRDefault="003C6291" w:rsidP="003C6291">
      <w:pPr>
        <w:pStyle w:val="Nidungvnbn"/>
      </w:pPr>
      <w:r>
        <w:t>Người dùng</w:t>
      </w:r>
      <w:r w:rsidRPr="00661EAF">
        <w:t xml:space="preserve"> có thể sử dụng </w:t>
      </w:r>
      <w:r>
        <w:t>Table storage</w:t>
      </w:r>
      <w:r w:rsidRPr="00661EAF">
        <w:t xml:space="preserve"> để lưu trữ các bộ dữ liệu linh hoạt như dữ liệu </w:t>
      </w:r>
      <w:r>
        <w:t>các khách hàng</w:t>
      </w:r>
      <w:r w:rsidRPr="00661EAF">
        <w:t xml:space="preserve"> cho các ứng dụng web, sổ địa chỉ, thông tin thiết bị hoặc các loại siêu dữ liệu khác mà dịch vụ của </w:t>
      </w:r>
      <w:r>
        <w:t>người dùng</w:t>
      </w:r>
      <w:r w:rsidRPr="00661EAF">
        <w:t xml:space="preserve"> yêu cầu. </w:t>
      </w:r>
      <w:r>
        <w:t>Họ</w:t>
      </w:r>
      <w:r w:rsidRPr="00661EAF">
        <w:t xml:space="preserve"> có thể lưu trữ bất kỳ số lượng thực thể nào trong một bảng và tài khoản lưu trữ có thể chứa bất kỳ số lượng bảng nào, tối đa giới hạn dung lượng của tài khoản lưu trữ.</w:t>
      </w:r>
    </w:p>
    <w:p w:rsidR="003C6291" w:rsidRDefault="003C6291" w:rsidP="003C6291">
      <w:pPr>
        <w:pStyle w:val="Nidungvnbn"/>
      </w:pPr>
      <w:r>
        <w:t>Một số cách dùng của Table storage là :</w:t>
      </w:r>
    </w:p>
    <w:p w:rsidR="003C6291" w:rsidRDefault="003C6291" w:rsidP="00195F45">
      <w:pPr>
        <w:pStyle w:val="Nidungvnbn"/>
        <w:numPr>
          <w:ilvl w:val="0"/>
          <w:numId w:val="26"/>
        </w:numPr>
      </w:pPr>
      <w:r w:rsidRPr="003F56D6">
        <w:t>Lưu trữ</w:t>
      </w:r>
      <w:r>
        <w:t xml:space="preserve"> TB dung lượng </w:t>
      </w:r>
      <w:r w:rsidRPr="003F56D6">
        <w:t>dữ liệu có cấu trúc có khả năng phục vụ các ứng dụng quy mô web</w:t>
      </w:r>
      <w:r>
        <w:t>.</w:t>
      </w:r>
    </w:p>
    <w:p w:rsidR="003C6291" w:rsidRDefault="003C6291" w:rsidP="00195F45">
      <w:pPr>
        <w:pStyle w:val="Nidungvnbn"/>
        <w:numPr>
          <w:ilvl w:val="0"/>
          <w:numId w:val="26"/>
        </w:numPr>
      </w:pPr>
      <w:r w:rsidRPr="003F56D6">
        <w:t>Lưu trữ các bộ dữ liệu không yêu cầu các phép nối phức tạp, khóa ngoại hoặc các thủ tục được lưu trữ và có thể được chuẩn hóa để truy cập nhanh</w:t>
      </w:r>
    </w:p>
    <w:p w:rsidR="003C6291" w:rsidRDefault="003C6291" w:rsidP="00195F45">
      <w:pPr>
        <w:pStyle w:val="Nidungvnbn"/>
        <w:numPr>
          <w:ilvl w:val="0"/>
          <w:numId w:val="26"/>
        </w:numPr>
      </w:pPr>
      <w:r w:rsidRPr="003F56D6">
        <w:t>Truy vấn nhanh dữ liệu bằng chỉ mục nhóm</w:t>
      </w:r>
      <w:r>
        <w:t>.</w:t>
      </w:r>
    </w:p>
    <w:p w:rsidR="003C6291" w:rsidRDefault="003C6291" w:rsidP="00195F45">
      <w:pPr>
        <w:pStyle w:val="Nidungvnbn"/>
        <w:numPr>
          <w:ilvl w:val="0"/>
          <w:numId w:val="26"/>
        </w:numPr>
      </w:pPr>
      <w:r w:rsidRPr="003F56D6">
        <w:t>Truy cập dữ liệu bằng giao thức OData và truy vấn LINQ với Thư viện dịch vụ dữ liệu WCF</w:t>
      </w:r>
      <w:r w:rsidR="00DF0A61">
        <w:t>.</w:t>
      </w:r>
      <w:r w:rsidRPr="003F56D6">
        <w:t>NET</w:t>
      </w:r>
      <w:r>
        <w:t>.</w:t>
      </w:r>
    </w:p>
    <w:p w:rsidR="003C6291" w:rsidRPr="003F56D6" w:rsidRDefault="003C6291" w:rsidP="003C6291">
      <w:pPr>
        <w:pStyle w:val="Nidungvnbn"/>
      </w:pPr>
      <w:r w:rsidRPr="003F56D6">
        <w:t>Để lưu trữ</w:t>
      </w:r>
      <w:r w:rsidR="00DF0A61">
        <w:t>,</w:t>
      </w:r>
      <w:r w:rsidRPr="003F56D6">
        <w:t xml:space="preserve"> người dùng cần phải tạo một storage account</w:t>
      </w:r>
      <w:r w:rsidR="00DF0A61">
        <w:t>,</w:t>
      </w:r>
      <w:r w:rsidRPr="003F56D6">
        <w:t xml:space="preserve"> mỗi account có thể lưu trữ tới 500TB dữ liệu trên đám mây</w:t>
      </w:r>
      <w:r w:rsidR="00DF0A61">
        <w:t>.</w:t>
      </w:r>
      <w:r w:rsidRPr="003F56D6">
        <w:t xml:space="preserve"> Microsoft Azure có một số loại storage account</w:t>
      </w:r>
      <w:r w:rsidR="00DF0A61">
        <w:t>,</w:t>
      </w:r>
      <w:r w:rsidRPr="00A00398">
        <w:t xml:space="preserve"> </w:t>
      </w:r>
      <w:r w:rsidRPr="003F56D6">
        <w:t>mỗi loại hỗ trợ các tính năng khác nhau và có mô hình định giá riêng</w:t>
      </w:r>
      <w:r w:rsidR="00DF0A61">
        <w:t>.</w:t>
      </w:r>
      <w:r w:rsidRPr="003F56D6">
        <w:t xml:space="preserve"> Storage account được chia làm 2 loại chính :</w:t>
      </w:r>
    </w:p>
    <w:p w:rsidR="003C6291" w:rsidRDefault="003C6291" w:rsidP="00195F45">
      <w:pPr>
        <w:pStyle w:val="Nidungvnbn"/>
        <w:numPr>
          <w:ilvl w:val="0"/>
          <w:numId w:val="27"/>
        </w:numPr>
      </w:pPr>
      <w:r w:rsidRPr="00E92209">
        <w:rPr>
          <w:b/>
        </w:rPr>
        <w:t>General storage account</w:t>
      </w:r>
      <w:r>
        <w:rPr>
          <w:b/>
        </w:rPr>
        <w:t xml:space="preserve"> : </w:t>
      </w:r>
      <w:r w:rsidRPr="00A00398">
        <w:t xml:space="preserve">Tài khoản lưu trữ </w:t>
      </w:r>
      <w:r>
        <w:t>đa năng</w:t>
      </w:r>
      <w:r w:rsidRPr="00A00398">
        <w:t xml:space="preserve"> cung cấp một không gian</w:t>
      </w:r>
      <w:r>
        <w:t xml:space="preserve"> để người dùng</w:t>
      </w:r>
      <w:r w:rsidRPr="00A00398">
        <w:t xml:space="preserve"> </w:t>
      </w:r>
      <w:r>
        <w:t xml:space="preserve">có thể </w:t>
      </w:r>
      <w:r w:rsidRPr="00A00398">
        <w:t xml:space="preserve">truy cập vào các </w:t>
      </w:r>
      <w:r>
        <w:t>blob</w:t>
      </w:r>
      <w:r w:rsidRPr="00A00398">
        <w:t xml:space="preserve">, hàng đợi, tệp và bảng, tất cả các dịch vụ này trong một tài khoản hợp nhất. Tài khoản lưu trữ đa năng có thể được sử dụng để lưu trữ dữ liệu đối tượng, có thể được sử dụng làm </w:t>
      </w:r>
      <w:r w:rsidRPr="00A00398">
        <w:lastRenderedPageBreak/>
        <w:t>kho lưu trữ dữ liệu NoQuery, có thể được sử dụng để xác định và sử dụng hàng đợi để xử lý thư và thiết lập chia sẻ tệp trong đám mây.</w:t>
      </w:r>
    </w:p>
    <w:p w:rsidR="003C6291" w:rsidRDefault="003C6291" w:rsidP="00195F45">
      <w:pPr>
        <w:pStyle w:val="Nidungvnbn"/>
        <w:numPr>
          <w:ilvl w:val="0"/>
          <w:numId w:val="27"/>
        </w:numPr>
      </w:pPr>
      <w:r>
        <w:rPr>
          <w:b/>
        </w:rPr>
        <w:t>Blob storage account :</w:t>
      </w:r>
      <w:r>
        <w:t xml:space="preserve"> </w:t>
      </w:r>
      <w:r w:rsidRPr="00DE3DC0">
        <w:t xml:space="preserve">Tài khoản lưu trữ Blob chuyên lưu trữ dữ liệu blob và cũng có thể được sử dụng để chọn </w:t>
      </w:r>
      <w:r>
        <w:t>bậc</w:t>
      </w:r>
      <w:r w:rsidRPr="00DE3DC0">
        <w:t xml:space="preserve"> truy cập, cho phép </w:t>
      </w:r>
      <w:r>
        <w:t>người dùng</w:t>
      </w:r>
      <w:r w:rsidRPr="00DE3DC0">
        <w:t xml:space="preserve"> chỉ định tần suất dữ liệu </w:t>
      </w:r>
      <w:r>
        <w:t xml:space="preserve">được truy cập </w:t>
      </w:r>
      <w:r w:rsidRPr="00DE3DC0">
        <w:t>trong tài khoả</w:t>
      </w:r>
      <w:r>
        <w:t>n. Người dùng</w:t>
      </w:r>
      <w:r w:rsidRPr="00DE3DC0">
        <w:t xml:space="preserve"> có thể chọn một cấp truy cập phù hợp với lưu trữ của </w:t>
      </w:r>
      <w:r>
        <w:t xml:space="preserve">họ </w:t>
      </w:r>
      <w:r w:rsidRPr="00DE3DC0">
        <w:t xml:space="preserve">và phù hợp với chi phí của </w:t>
      </w:r>
      <w:r>
        <w:t>họ</w:t>
      </w:r>
      <w:r w:rsidRPr="00DE3DC0">
        <w:t>.</w:t>
      </w:r>
    </w:p>
    <w:p w:rsidR="003C6291" w:rsidRDefault="003C6291" w:rsidP="003C6291">
      <w:pPr>
        <w:pStyle w:val="Nidungvnbn"/>
      </w:pPr>
      <w:r>
        <w:t>Có 2 bậc truy cập trong tài khoản lưu trữ blob :</w:t>
      </w:r>
    </w:p>
    <w:p w:rsidR="003C6291" w:rsidRDefault="003C6291" w:rsidP="00195F45">
      <w:pPr>
        <w:pStyle w:val="Nidungvnbn"/>
        <w:numPr>
          <w:ilvl w:val="0"/>
          <w:numId w:val="28"/>
        </w:numPr>
      </w:pPr>
      <w:r>
        <w:rPr>
          <w:b/>
        </w:rPr>
        <w:t xml:space="preserve">Nóng ( hot ) : </w:t>
      </w:r>
      <w:r w:rsidRPr="00CA746B">
        <w:t xml:space="preserve">Tầng truy cập này cấp cho </w:t>
      </w:r>
      <w:r>
        <w:t>người dùng</w:t>
      </w:r>
      <w:r w:rsidRPr="00CA746B">
        <w:t xml:space="preserve"> độ trễ thấp nhất có thể. Do đó, nó nên được sử dụng với dữ liệu thường xuyên được truy cập. Đương nhiên, vì nó cung cấp độ trễ thấp, nó </w:t>
      </w:r>
      <w:r>
        <w:t>có giá thành cao hơn</w:t>
      </w:r>
      <w:r w:rsidRPr="00CA746B">
        <w:t>.</w:t>
      </w:r>
    </w:p>
    <w:p w:rsidR="003C6291" w:rsidRDefault="003C6291" w:rsidP="00195F45">
      <w:pPr>
        <w:pStyle w:val="Nidungvnbn"/>
        <w:numPr>
          <w:ilvl w:val="0"/>
          <w:numId w:val="28"/>
        </w:numPr>
      </w:pPr>
      <w:r>
        <w:rPr>
          <w:b/>
        </w:rPr>
        <w:t xml:space="preserve">Lạnh ( cold ) : </w:t>
      </w:r>
      <w:r w:rsidRPr="00CA746B">
        <w:t>Tầng truy cập này có hiệu suất thấp hơn tầng truy cập của Hot</w:t>
      </w:r>
      <w:r w:rsidR="00DF0A61">
        <w:t>.</w:t>
      </w:r>
      <w:r>
        <w:t xml:space="preserve"> Nó </w:t>
      </w:r>
      <w:r w:rsidRPr="00CA746B">
        <w:t xml:space="preserve">cung cấp độ trễ cao hơn tầng truy cập </w:t>
      </w:r>
      <w:r>
        <w:t>Hot</w:t>
      </w:r>
      <w:r w:rsidR="00DF0A61">
        <w:t>.</w:t>
      </w:r>
      <w:r w:rsidRPr="00CA746B">
        <w:t xml:space="preserve"> Điều đó đang được nói, nó đi kèm với một </w:t>
      </w:r>
      <w:r>
        <w:t xml:space="preserve">giá thành </w:t>
      </w:r>
      <w:r w:rsidRPr="00CA746B">
        <w:t>thấp hơn và do đó có thể được sử dụng cho dữ liệu ít được truy cập.</w:t>
      </w:r>
    </w:p>
    <w:p w:rsidR="003C6291" w:rsidRPr="003F56D6" w:rsidRDefault="003C6291" w:rsidP="003C6291">
      <w:pPr>
        <w:pStyle w:val="Nidungvnbn"/>
      </w:pPr>
      <w:r w:rsidRPr="003F56D6">
        <w:t xml:space="preserve">Để đảm bảo dữ liệu của </w:t>
      </w:r>
      <w:r>
        <w:t>người dùng không bị thất thoát</w:t>
      </w:r>
      <w:r w:rsidRPr="003F56D6">
        <w:t xml:space="preserve">, Azure Storage sao chép nhiều bản sao dữ liệu của </w:t>
      </w:r>
      <w:r>
        <w:t>người dùng</w:t>
      </w:r>
      <w:r w:rsidRPr="003F56D6">
        <w:t xml:space="preserve">. Khi </w:t>
      </w:r>
      <w:r>
        <w:t>họ</w:t>
      </w:r>
      <w:r w:rsidRPr="003F56D6">
        <w:t xml:space="preserve"> thiết lập tài khoản lưu trữ, </w:t>
      </w:r>
      <w:r>
        <w:t>họ có thể</w:t>
      </w:r>
      <w:r w:rsidRPr="003F56D6">
        <w:t xml:space="preserve"> chọn tùy chọn dự</w:t>
      </w:r>
      <w:r>
        <w:t xml:space="preserve"> phòng.</w:t>
      </w:r>
    </w:p>
    <w:p w:rsidR="003C6291" w:rsidRDefault="003C6291" w:rsidP="003C6291">
      <w:pPr>
        <w:pStyle w:val="Nidungvnbn"/>
      </w:pPr>
      <w:r>
        <w:t xml:space="preserve">Các </w:t>
      </w:r>
      <w:r w:rsidRPr="003F56D6">
        <w:t>Tùy chọn sao chép cho tài khoản lưu trữ bao gồm:</w:t>
      </w:r>
    </w:p>
    <w:p w:rsidR="003C6291" w:rsidRDefault="00EB4ECB" w:rsidP="00195F45">
      <w:pPr>
        <w:pStyle w:val="Nidungvnbn"/>
        <w:numPr>
          <w:ilvl w:val="0"/>
          <w:numId w:val="29"/>
        </w:numPr>
      </w:pPr>
      <w:hyperlink r:id="rId28" w:history="1">
        <w:r w:rsidR="003C6291" w:rsidRPr="000B56C0">
          <w:rPr>
            <w:b/>
          </w:rPr>
          <w:t>Locally-redundant storage (LRS)</w:t>
        </w:r>
      </w:hyperlink>
      <w:r w:rsidR="003C6291">
        <w:t xml:space="preserve"> : LRS </w:t>
      </w:r>
      <w:r w:rsidR="003C6291" w:rsidRPr="003F56D6">
        <w:t xml:space="preserve">sao chép dữ liệu của </w:t>
      </w:r>
      <w:r w:rsidR="003C6291">
        <w:t>người dùng</w:t>
      </w:r>
      <w:r w:rsidR="003C6291" w:rsidRPr="003F56D6">
        <w:t xml:space="preserve"> ba lần trong một đơn vị tỷ lệ lưu trữ, tức là bên trong một trung tâm dữ liệu. Trung tâm dữ liệu </w:t>
      </w:r>
      <w:r w:rsidR="003C6291">
        <w:t xml:space="preserve">nằm </w:t>
      </w:r>
      <w:r w:rsidR="003C6291" w:rsidRPr="003F56D6">
        <w:t xml:space="preserve">trong khu vực nơi </w:t>
      </w:r>
      <w:r w:rsidR="003C6291">
        <w:t>người dùng</w:t>
      </w:r>
      <w:r w:rsidR="003C6291" w:rsidRPr="003F56D6">
        <w:t xml:space="preserve"> đã tạo tài khoản lưu trữ của mình. Một yêu cầ</w:t>
      </w:r>
      <w:r w:rsidR="003C6291">
        <w:t xml:space="preserve">u write </w:t>
      </w:r>
      <w:r w:rsidR="003C6291" w:rsidRPr="003F56D6">
        <w:t xml:space="preserve">chỉ trả về thành công khi nó đã được </w:t>
      </w:r>
      <w:r w:rsidR="003C6291">
        <w:t>write</w:t>
      </w:r>
      <w:r w:rsidR="003C6291" w:rsidRPr="003F56D6">
        <w:t xml:space="preserve"> cho cả ba bản sao. Mỗi bản sao này nằm trong các miền lỗi riêng biệt và các miền nâng cấp trong một đơn vị tỷ lệ lưu trữ.</w:t>
      </w:r>
    </w:p>
    <w:p w:rsidR="003C6291" w:rsidRDefault="003C6291" w:rsidP="00195F45">
      <w:pPr>
        <w:pStyle w:val="Nidungvnbn"/>
        <w:numPr>
          <w:ilvl w:val="0"/>
          <w:numId w:val="29"/>
        </w:numPr>
      </w:pPr>
      <w:r w:rsidRPr="000B56C0">
        <w:rPr>
          <w:b/>
        </w:rPr>
        <w:t>Zone-Redundant Storage (ZRS)</w:t>
      </w:r>
      <w:r>
        <w:t xml:space="preserve"> : </w:t>
      </w:r>
      <w:r w:rsidRPr="003F56D6">
        <w:t xml:space="preserve">sao chép dữ liệu của </w:t>
      </w:r>
      <w:r>
        <w:t>người dùng</w:t>
      </w:r>
      <w:r w:rsidRPr="003F56D6">
        <w:t xml:space="preserve"> một cách không đồng bộ trên các trung tâm dữ liệu trong một hoặc hai vùng </w:t>
      </w:r>
      <w:r w:rsidRPr="003F56D6">
        <w:lastRenderedPageBreak/>
        <w:t>ngoài việc lưu trữ ba bản sao tương tự LRS, do đó cung cấp độ bền cao hơn LRS. Dữ liệu được lưu trữ trong ZRS là bền ngay cả khi trung tâm dữ liệu chính không có sẵn hoặc không thể phục hồi.</w:t>
      </w:r>
    </w:p>
    <w:p w:rsidR="003C6291" w:rsidRDefault="003C6291" w:rsidP="00195F45">
      <w:pPr>
        <w:pStyle w:val="Nidungvnbn"/>
        <w:numPr>
          <w:ilvl w:val="0"/>
          <w:numId w:val="29"/>
        </w:numPr>
      </w:pPr>
      <w:r w:rsidRPr="000B56C0">
        <w:rPr>
          <w:b/>
        </w:rPr>
        <w:t>Geo-redundant storage (GRS)</w:t>
      </w:r>
      <w:r>
        <w:t xml:space="preserve"> : </w:t>
      </w:r>
      <w:r w:rsidRPr="008D0913">
        <w:t xml:space="preserve">sao chép dữ liệu của </w:t>
      </w:r>
      <w:r>
        <w:t>người dùng</w:t>
      </w:r>
      <w:r w:rsidRPr="008D0913">
        <w:t xml:space="preserve"> vào một khu vực </w:t>
      </w:r>
      <w:r>
        <w:t>mà cách</w:t>
      </w:r>
      <w:r w:rsidRPr="008D0913">
        <w:t xml:space="preserve"> hàng trăm dặm từ vùng chính. Nếu tài khoản lưu trữ của </w:t>
      </w:r>
      <w:r>
        <w:t>người dùng</w:t>
      </w:r>
      <w:r w:rsidRPr="008D0913">
        <w:t xml:space="preserve"> đã bật GRS, thì dữ liệu của </w:t>
      </w:r>
      <w:r>
        <w:t>họ</w:t>
      </w:r>
      <w:r w:rsidRPr="008D0913">
        <w:t xml:space="preserve"> sẽ bền ngay cả trong trường hợp mất điện hoàn toàn trong khu vực hoặc thảm họa trong đó khu vực chính không thể phục hồi được.</w:t>
      </w:r>
    </w:p>
    <w:p w:rsidR="003C6291" w:rsidRDefault="003C6291" w:rsidP="00195F45">
      <w:pPr>
        <w:pStyle w:val="Nidungvnbn"/>
        <w:numPr>
          <w:ilvl w:val="0"/>
          <w:numId w:val="29"/>
        </w:numPr>
      </w:pPr>
      <w:r w:rsidRPr="000B56C0">
        <w:rPr>
          <w:b/>
        </w:rPr>
        <w:t>Read-access geo-redundant storage (RA-GRS)</w:t>
      </w:r>
      <w:r>
        <w:t xml:space="preserve"> : </w:t>
      </w:r>
      <w:r w:rsidRPr="008D0913">
        <w:t xml:space="preserve">tối đa hóa </w:t>
      </w:r>
      <w:r>
        <w:t xml:space="preserve">khả năng </w:t>
      </w:r>
      <w:r w:rsidRPr="008D0913">
        <w:t xml:space="preserve">khả dụng cho tài khoản lưu trữ của </w:t>
      </w:r>
      <w:r>
        <w:t>người dùng</w:t>
      </w:r>
      <w:r w:rsidRPr="008D0913">
        <w:t>, bằng cách cung cấp quyền truy cập chỉ đọc vào dữ liệu ở vị trí thứ cấp, ngoài việc sao chép qua hai vùng do GRS cung cấp.</w:t>
      </w:r>
    </w:p>
    <w:p w:rsidR="003C6291" w:rsidRDefault="003C6291" w:rsidP="003C6291">
      <w:pPr>
        <w:pStyle w:val="Tiumccp1"/>
      </w:pPr>
      <w:bookmarkStart w:id="24" w:name="_Toc11759752"/>
      <w:r>
        <w:t>3.5 Virtual network trong Microsoft Azure:</w:t>
      </w:r>
      <w:bookmarkEnd w:id="24"/>
    </w:p>
    <w:p w:rsidR="003C6291" w:rsidRDefault="003C6291" w:rsidP="003C6291">
      <w:pPr>
        <w:pStyle w:val="Nidungvnbn"/>
      </w:pPr>
      <w:r>
        <w:t>Thiết lập m</w:t>
      </w:r>
      <w:r w:rsidRPr="00797A46">
        <w:t>ạng là một thành phần quan trọng của bất kỳ cơ sở hạ tầ</w:t>
      </w:r>
      <w:r>
        <w:t>ng đám mây. Các bộ phận</w:t>
      </w:r>
      <w:r w:rsidRPr="00797A46">
        <w:t xml:space="preserve"> </w:t>
      </w:r>
      <w:r>
        <w:t>IT</w:t>
      </w:r>
      <w:r w:rsidRPr="00797A46">
        <w:t xml:space="preserve"> cần kết nối các tài nguyên và tối ưu hóa hiệu suất ứng dụng - tất cả đều phụ thuộc vào kiến trúc mạng vững chắc.Các dịch vụ mạng Microsoft Azure cung cấp nhiều khả năng khác nhau để kết nối và quả</w:t>
      </w:r>
      <w:r>
        <w:t>n lý tài nguyên đám mâ</w:t>
      </w:r>
      <w:r w:rsidR="00384654">
        <w:t>y. Một trong số đó là mạng ảo (Virtual Network - VNet</w:t>
      </w:r>
      <w:r>
        <w:t>).</w:t>
      </w:r>
    </w:p>
    <w:p w:rsidR="003C6291" w:rsidRDefault="003C6291" w:rsidP="003C6291">
      <w:pPr>
        <w:pStyle w:val="Nidungvnbn"/>
      </w:pPr>
      <w:r w:rsidRPr="0053450C">
        <w:t>Mạng ảo Azure về cơ bả</w:t>
      </w:r>
      <w:r>
        <w:t>n cho phép người dùng</w:t>
      </w:r>
      <w:r w:rsidRPr="0053450C">
        <w:t xml:space="preserve"> tạo một bản sao riêng biệt </w:t>
      </w:r>
      <w:r>
        <w:t>như</w:t>
      </w:r>
      <w:r w:rsidRPr="0053450C">
        <w:t xml:space="preserve"> mạng</w:t>
      </w:r>
      <w:r>
        <w:t xml:space="preserve"> của họ vào</w:t>
      </w:r>
      <w:r w:rsidRPr="0053450C">
        <w:t xml:space="preserve"> trong đám mây Azure</w:t>
      </w:r>
      <w:r w:rsidR="00DF0A61">
        <w:t>.</w:t>
      </w:r>
      <w:r>
        <w:t xml:space="preserve"> Nó</w:t>
      </w:r>
      <w:r w:rsidRPr="0053450C">
        <w:t xml:space="preserve"> được gọi l</w:t>
      </w:r>
      <w:r>
        <w:t>à “</w:t>
      </w:r>
      <w:r w:rsidRPr="0053450C">
        <w:t>ả</w:t>
      </w:r>
      <w:r>
        <w:t>o” vì nó</w:t>
      </w:r>
      <w:r w:rsidRPr="0053450C">
        <w:t xml:space="preserve"> không dựa vào bộ định tuyến và chuyển mạch thực tế để cung cấ</w:t>
      </w:r>
      <w:r>
        <w:t>p vật trung gian</w:t>
      </w:r>
      <w:r w:rsidRPr="0053450C">
        <w:t xml:space="preserve"> cho máy chủ của </w:t>
      </w:r>
      <w:r>
        <w:t>người dùng</w:t>
      </w:r>
      <w:r w:rsidRPr="0053450C">
        <w:t xml:space="preserve"> để tương tác. Bả</w:t>
      </w:r>
      <w:r>
        <w:t>n thân VNet là vật trung gian</w:t>
      </w:r>
      <w:r w:rsidRPr="0053450C">
        <w:t xml:space="preserve"> cung cấp cho </w:t>
      </w:r>
      <w:r>
        <w:t>người dùng</w:t>
      </w:r>
      <w:r w:rsidRPr="0053450C">
        <w:t xml:space="preserve"> kết nối riêng giữa các máy ảo, các thiết bị được nối mạng khác và một số dịch vụ Azure.</w:t>
      </w:r>
      <w:r>
        <w:t xml:space="preserve"> Một mạng ảo được đặt trong một vùng Azure</w:t>
      </w:r>
      <w:r w:rsidR="00DF0A61">
        <w:t>.</w:t>
      </w:r>
      <w:r>
        <w:t xml:space="preserve"> </w:t>
      </w:r>
      <w:r w:rsidRPr="009469C1">
        <w:t xml:space="preserve">Vùng Azure là một tập hợp các trung tâm dữ liệu được triển khai trong phạm vi </w:t>
      </w:r>
      <w:r>
        <w:t xml:space="preserve">có </w:t>
      </w:r>
      <w:r w:rsidRPr="009469C1">
        <w:t xml:space="preserve">độ trễ </w:t>
      </w:r>
      <w:r>
        <w:t xml:space="preserve">đã </w:t>
      </w:r>
      <w:r w:rsidRPr="009469C1">
        <w:t>được xác định và được kết nối thông qua mạng có độ trễ thấp dành riêng cho khu vực.</w:t>
      </w:r>
    </w:p>
    <w:p w:rsidR="003C6291" w:rsidRDefault="003C6291" w:rsidP="00384654">
      <w:pPr>
        <w:pStyle w:val="Nidungvnbn"/>
      </w:pPr>
      <w:r>
        <w:lastRenderedPageBreak/>
        <w:t xml:space="preserve">Cũng như </w:t>
      </w:r>
      <w:r w:rsidRPr="00650F50">
        <w:t>với AWS VPC (</w:t>
      </w:r>
      <w:r>
        <w:t xml:space="preserve">Amazon Web Service </w:t>
      </w:r>
      <w:r w:rsidRPr="00650F50">
        <w:t>Virtual Private Cloud), Azure Virtual Network cũng có thể cung cấp một loạt các tính năng mạng khác, bao gồm khả năng tùy chỉnh các khối DHCP, DNS, định tuyến, kết nối liên VM, kiểm soát truy cập và Mạng riêng ảo (VPN). Mạng ảo Azure cho phép nhiều loại tài nguyên Azure, chẳng hạn như Máy ảo Azure (VM), giao tiếp an toàn với nhau, internet và mạng tại chỗ</w:t>
      </w:r>
      <w:r>
        <w:t xml:space="preserve"> (On-premises network )</w:t>
      </w:r>
      <w:r w:rsidRPr="00650F50">
        <w:t xml:space="preserve">. </w:t>
      </w:r>
      <w:r w:rsidRPr="000E24F3">
        <w:t>Mạng ảo được tạo thành từ các mạng con. Mạng con là một dải địa chỉ IP trong mạng ả</w:t>
      </w:r>
      <w:r>
        <w:t>o</w:t>
      </w:r>
      <w:r w:rsidR="00DF0A61">
        <w:t>.</w:t>
      </w:r>
      <w:r w:rsidRPr="000E24F3">
        <w:t xml:space="preserve"> Các mạng con, giống như các mạng ảo, nằm trong một khu vực Azure duy nhất.</w:t>
      </w:r>
    </w:p>
    <w:p w:rsidR="003C6291" w:rsidRDefault="003C6291" w:rsidP="003C6291">
      <w:pPr>
        <w:pStyle w:val="Nidungvnbn"/>
      </w:pPr>
      <w:r>
        <w:rPr>
          <w:noProof/>
        </w:rPr>
        <mc:AlternateContent>
          <mc:Choice Requires="wps">
            <w:drawing>
              <wp:anchor distT="0" distB="0" distL="114300" distR="114300" simplePos="0" relativeHeight="251696128" behindDoc="0" locked="0" layoutInCell="1" allowOverlap="1" wp14:anchorId="07AE7797" wp14:editId="4B2E824B">
                <wp:simplePos x="0" y="0"/>
                <wp:positionH relativeFrom="column">
                  <wp:posOffset>0</wp:posOffset>
                </wp:positionH>
                <wp:positionV relativeFrom="paragraph">
                  <wp:posOffset>2745740</wp:posOffset>
                </wp:positionV>
                <wp:extent cx="594360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7797" id="Text Box 26" o:spid="_x0000_s1039" type="#_x0000_t202" style="position:absolute;left:0;text-align:left;margin-left:0;margin-top:216.2pt;width:46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2w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n9OJuPKSQpNp/d&#10;xB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" stroked="f">
                <v:textbox style="mso-fit-shape-to-text:t" inset="0,0,0,0">
                  <w:txbxContent>
                    <w:p w:rsidR="009E2A73" w:rsidRDefault="009E2A73" w:rsidP="003C6291">
                      <w:pPr>
                        <w:pStyle w:val="Caption"/>
                        <w:rPr>
                          <w:i/>
                        </w:rPr>
                      </w:pPr>
                      <w:r>
                        <w:t>Hình 3.5 Cấu trúc Mạng ảo và subnet của Azure</w:t>
                      </w:r>
                    </w:p>
                    <w:p w:rsidR="009E2A73" w:rsidRPr="001442F9" w:rsidRDefault="009E2A73" w:rsidP="003C6291">
                      <w:pPr>
                        <w:jc w:val="center"/>
                        <w:rPr>
                          <w:sz w:val="26"/>
                          <w:szCs w:val="26"/>
                        </w:rPr>
                      </w:pPr>
                      <w:r>
                        <w:rPr>
                          <w:sz w:val="26"/>
                          <w:szCs w:val="26"/>
                        </w:rPr>
                        <w:t xml:space="preserve">Nguồn : </w:t>
                      </w:r>
                      <w:r w:rsidRPr="001442F9">
                        <w:rPr>
                          <w:sz w:val="26"/>
                          <w:szCs w:val="26"/>
                        </w:rPr>
                        <w:t>www.edureka.co</w:t>
                      </w:r>
                    </w:p>
                  </w:txbxContent>
                </v:textbox>
              </v:shape>
            </w:pict>
          </mc:Fallback>
        </mc:AlternateContent>
      </w:r>
      <w:r>
        <w:rPr>
          <w:noProof/>
        </w:rPr>
        <w:drawing>
          <wp:anchor distT="0" distB="0" distL="114300" distR="114300" simplePos="0" relativeHeight="251695104" behindDoc="0" locked="0" layoutInCell="1" allowOverlap="1" wp14:anchorId="5249580D" wp14:editId="62C3DEA3">
            <wp:simplePos x="0" y="0"/>
            <wp:positionH relativeFrom="margin">
              <wp:align>center</wp:align>
            </wp:positionH>
            <wp:positionV relativeFrom="paragraph">
              <wp:posOffset>47625</wp:posOffset>
            </wp:positionV>
            <wp:extent cx="5943600" cy="2640965"/>
            <wp:effectExtent l="0" t="0" r="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Virtual-Networks-Tutorial-Edurek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14:sizeRelH relativeFrom="page">
              <wp14:pctWidth>0</wp14:pctWidth>
            </wp14:sizeRelH>
            <wp14:sizeRelV relativeFrom="page">
              <wp14:pctHeight>0</wp14:pctHeight>
            </wp14:sizeRelV>
          </wp:anchor>
        </w:drawing>
      </w: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Pr="001442F9" w:rsidRDefault="003C6291" w:rsidP="003C6291">
      <w:pPr>
        <w:pStyle w:val="Nidungvnbn"/>
      </w:pPr>
    </w:p>
    <w:p w:rsidR="003C6291" w:rsidRDefault="003C6291" w:rsidP="003C6291">
      <w:pPr>
        <w:pStyle w:val="Nidungvnbn"/>
      </w:pPr>
    </w:p>
    <w:p w:rsidR="00384654" w:rsidRDefault="003C6291" w:rsidP="003C6291">
      <w:pPr>
        <w:pStyle w:val="Nidungvnbn"/>
      </w:pPr>
      <w:r>
        <w:tab/>
      </w:r>
    </w:p>
    <w:p w:rsidR="003C6291" w:rsidRDefault="003C6291" w:rsidP="00384654">
      <w:pPr>
        <w:pStyle w:val="Nidungvnbn"/>
      </w:pPr>
      <w:r w:rsidRPr="001442F9">
        <w:t>Mạng ảo Azure cung cấp các khả năng chính sau</w:t>
      </w:r>
      <w:r>
        <w:t xml:space="preserve"> </w:t>
      </w:r>
      <w:r w:rsidRPr="001442F9">
        <w:t>:</w:t>
      </w:r>
      <w:r>
        <w:t xml:space="preserve"> </w:t>
      </w:r>
    </w:p>
    <w:p w:rsidR="003C6291" w:rsidRDefault="003C6291" w:rsidP="00195F45">
      <w:pPr>
        <w:pStyle w:val="Nidungvnbn"/>
        <w:numPr>
          <w:ilvl w:val="0"/>
          <w:numId w:val="20"/>
        </w:numPr>
        <w:rPr>
          <w:b/>
        </w:rPr>
      </w:pPr>
      <w:r w:rsidRPr="001442F9">
        <w:rPr>
          <w:b/>
        </w:rPr>
        <w:t>Cách ly và phân khúc</w:t>
      </w:r>
      <w:r>
        <w:rPr>
          <w:b/>
        </w:rPr>
        <w:t xml:space="preserve"> : </w:t>
      </w:r>
    </w:p>
    <w:p w:rsidR="003C6291" w:rsidRDefault="003C6291" w:rsidP="003C6291">
      <w:pPr>
        <w:pStyle w:val="Nidungvnbn"/>
      </w:pPr>
      <w:r>
        <w:t>Người dùng</w:t>
      </w:r>
      <w:r w:rsidRPr="001442F9">
        <w:t xml:space="preserve"> có thể triển khai nhiều mạng ảo trong mỗi thuê bao Azure và vùng Azure. Mỗi mạng ảo được cách ly với các mạng ảo khác. Đối với mỗi mạng ảo, </w:t>
      </w:r>
      <w:r>
        <w:t>họ</w:t>
      </w:r>
      <w:r w:rsidRPr="001442F9">
        <w:t xml:space="preserve"> có thể:</w:t>
      </w:r>
    </w:p>
    <w:p w:rsidR="003C6291" w:rsidRDefault="003C6291" w:rsidP="00EE0A6F">
      <w:pPr>
        <w:pStyle w:val="Nidungvnbn"/>
        <w:numPr>
          <w:ilvl w:val="1"/>
          <w:numId w:val="31"/>
        </w:numPr>
      </w:pPr>
      <w:r w:rsidRPr="009469C1">
        <w:lastRenderedPageBreak/>
        <w:t>Chỉ định không gian địa chỉ IP riêng bằng địa chỉ công cộng và</w:t>
      </w:r>
      <w:r>
        <w:t xml:space="preserve"> địa chỉ</w:t>
      </w:r>
      <w:r w:rsidRPr="009469C1">
        <w:t xml:space="preserve"> riêng (RFC 1918). Azure gán tài nguyên trong mạng ảo một địa chỉ IP riêng từ không gian địa chỉ mà </w:t>
      </w:r>
      <w:r>
        <w:t>người dùng</w:t>
      </w:r>
      <w:r w:rsidRPr="009469C1">
        <w:t xml:space="preserve"> gán.</w:t>
      </w:r>
    </w:p>
    <w:p w:rsidR="003C6291" w:rsidRDefault="003C6291" w:rsidP="00EE0A6F">
      <w:pPr>
        <w:pStyle w:val="Nidungvnbn"/>
        <w:numPr>
          <w:ilvl w:val="1"/>
          <w:numId w:val="31"/>
        </w:numPr>
      </w:pPr>
      <w:r w:rsidRPr="009469C1">
        <w:t>Phân đoạn mạng ảo thành một hoặc nhiều mạng con và phân bổ một phần không gian địa chỉ của mạng ảo cho mỗi mạng con.</w:t>
      </w:r>
    </w:p>
    <w:p w:rsidR="003C6291" w:rsidRDefault="003C6291" w:rsidP="00EE0A6F">
      <w:pPr>
        <w:pStyle w:val="Nidungvnbn"/>
        <w:numPr>
          <w:ilvl w:val="1"/>
          <w:numId w:val="31"/>
        </w:numPr>
      </w:pPr>
      <w:r w:rsidRPr="00CE1724">
        <w:t xml:space="preserve">Sử dụng </w:t>
      </w:r>
      <w:r>
        <w:t>nghị quyết</w:t>
      </w:r>
      <w:r w:rsidRPr="00CE1724">
        <w:t xml:space="preserve"> tên do Azure cung cấp hoặc chỉ định máy chủ DNS của riêng </w:t>
      </w:r>
      <w:r>
        <w:t>người dùng</w:t>
      </w:r>
      <w:r w:rsidRPr="00CE1724">
        <w:t>, để sử dụng bởi các tài nguyên trong mạng ảo.</w:t>
      </w:r>
    </w:p>
    <w:p w:rsidR="003C6291" w:rsidRDefault="003C6291" w:rsidP="00195F45">
      <w:pPr>
        <w:pStyle w:val="Nidungvnbn"/>
        <w:numPr>
          <w:ilvl w:val="0"/>
          <w:numId w:val="20"/>
        </w:numPr>
        <w:rPr>
          <w:b/>
        </w:rPr>
      </w:pPr>
      <w:r w:rsidRPr="00CE1724">
        <w:rPr>
          <w:b/>
        </w:rPr>
        <w:t>Giao tiếp với internet</w:t>
      </w:r>
      <w:r>
        <w:rPr>
          <w:b/>
        </w:rPr>
        <w:t xml:space="preserve"> :</w:t>
      </w:r>
    </w:p>
    <w:p w:rsidR="003C6291" w:rsidRDefault="003C6291" w:rsidP="003C6291">
      <w:pPr>
        <w:pStyle w:val="Nidungvnbn"/>
      </w:pPr>
      <w:r w:rsidRPr="00CE1724">
        <w:t xml:space="preserve">Theo mặc định, tất cả các tài nguyên trong một mạng ảo có thể giao tiếp với internet. </w:t>
      </w:r>
      <w:r>
        <w:t>Người dùng</w:t>
      </w:r>
      <w:r w:rsidRPr="00CE1724">
        <w:t xml:space="preserve"> có thể giao tiếp </w:t>
      </w:r>
      <w:r>
        <w:t>inbound</w:t>
      </w:r>
      <w:r w:rsidRPr="00CE1724">
        <w:t xml:space="preserve"> đến một tài nguyên bằng cách chỉ định một địa chỉ IP công cộng hoặ</w:t>
      </w:r>
      <w:r>
        <w:t>c b</w:t>
      </w:r>
      <w:r w:rsidRPr="00CE1724">
        <w:t>ộ cân bằng tải công khai</w:t>
      </w:r>
      <w:r w:rsidR="00DF0A61">
        <w:t>.</w:t>
      </w:r>
    </w:p>
    <w:p w:rsidR="003C6291" w:rsidRDefault="003C6291" w:rsidP="00195F45">
      <w:pPr>
        <w:pStyle w:val="Nidungvnbn"/>
        <w:numPr>
          <w:ilvl w:val="0"/>
          <w:numId w:val="20"/>
        </w:numPr>
        <w:rPr>
          <w:b/>
        </w:rPr>
      </w:pPr>
      <w:r w:rsidRPr="00CE1724">
        <w:rPr>
          <w:b/>
        </w:rPr>
        <w:t>Giao tiếp giữa các tài nguyên Azure</w:t>
      </w:r>
      <w:r>
        <w:rPr>
          <w:b/>
        </w:rPr>
        <w:t xml:space="preserve"> :</w:t>
      </w:r>
    </w:p>
    <w:p w:rsidR="003C6291" w:rsidRDefault="003C6291" w:rsidP="00EE0A6F">
      <w:pPr>
        <w:pStyle w:val="Nidungvnbn"/>
        <w:numPr>
          <w:ilvl w:val="1"/>
          <w:numId w:val="34"/>
        </w:numPr>
      </w:pPr>
      <w:r w:rsidRPr="00CE1724">
        <w:t>Tài nguyên Azure liên lạc an toàn với nhau</w:t>
      </w:r>
      <w:r>
        <w:t xml:space="preserve"> theo các cách sau :</w:t>
      </w:r>
    </w:p>
    <w:p w:rsidR="003C6291" w:rsidRDefault="003C6291" w:rsidP="00EE0A6F">
      <w:pPr>
        <w:pStyle w:val="Nidungvnbn"/>
        <w:numPr>
          <w:ilvl w:val="1"/>
          <w:numId w:val="34"/>
        </w:numPr>
      </w:pPr>
      <w:r>
        <w:t>Thông qua mạng ảo</w:t>
      </w:r>
      <w:r w:rsidR="00DF0A61">
        <w:t>.</w:t>
      </w:r>
    </w:p>
    <w:p w:rsidR="003C6291" w:rsidRPr="00CB404C" w:rsidRDefault="003C6291" w:rsidP="00EE0A6F">
      <w:pPr>
        <w:pStyle w:val="Nidungvnbn"/>
        <w:numPr>
          <w:ilvl w:val="1"/>
          <w:numId w:val="34"/>
        </w:numPr>
      </w:pPr>
      <w:r>
        <w:t>Thông qua một dịch vụ đầu cuối mạng ảo</w:t>
      </w:r>
    </w:p>
    <w:p w:rsidR="003C6291" w:rsidRDefault="003C6291" w:rsidP="003C6291">
      <w:pPr>
        <w:pStyle w:val="Nidungvnbn"/>
      </w:pPr>
    </w:p>
    <w:p w:rsidR="003C6291" w:rsidRDefault="003C6291" w:rsidP="003C6291">
      <w:pPr>
        <w:pStyle w:val="Nidungvnbn"/>
      </w:pPr>
      <w:r>
        <w:rPr>
          <w:noProof/>
        </w:rPr>
        <w:drawing>
          <wp:anchor distT="0" distB="0" distL="114300" distR="114300" simplePos="0" relativeHeight="251697152" behindDoc="0" locked="0" layoutInCell="1" allowOverlap="1" wp14:anchorId="0F40ECFB" wp14:editId="48D023E3">
            <wp:simplePos x="0" y="0"/>
            <wp:positionH relativeFrom="margin">
              <wp:align>center</wp:align>
            </wp:positionH>
            <wp:positionV relativeFrom="paragraph">
              <wp:posOffset>56468</wp:posOffset>
            </wp:positionV>
            <wp:extent cx="5183148" cy="266633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r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3148" cy="2666331"/>
                    </a:xfrm>
                    <a:prstGeom prst="rect">
                      <a:avLst/>
                    </a:prstGeom>
                  </pic:spPr>
                </pic:pic>
              </a:graphicData>
            </a:graphic>
            <wp14:sizeRelH relativeFrom="page">
              <wp14:pctWidth>0</wp14:pctWidth>
            </wp14:sizeRelH>
            <wp14:sizeRelV relativeFrom="page">
              <wp14:pctHeight>0</wp14:pctHeight>
            </wp14:sizeRelV>
          </wp:anchor>
        </w:drawing>
      </w: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p>
    <w:p w:rsidR="003C6291" w:rsidRDefault="003C6291" w:rsidP="003C6291">
      <w:pPr>
        <w:pStyle w:val="Nidungvnbn"/>
      </w:pPr>
      <w:r>
        <w:rPr>
          <w:noProof/>
        </w:rPr>
        <mc:AlternateContent>
          <mc:Choice Requires="wps">
            <w:drawing>
              <wp:anchor distT="0" distB="0" distL="114300" distR="114300" simplePos="0" relativeHeight="251698176" behindDoc="0" locked="0" layoutInCell="1" allowOverlap="1" wp14:anchorId="73FD98F9" wp14:editId="62E27CAB">
                <wp:simplePos x="0" y="0"/>
                <wp:positionH relativeFrom="margin">
                  <wp:align>center</wp:align>
                </wp:positionH>
                <wp:positionV relativeFrom="paragraph">
                  <wp:posOffset>110416</wp:posOffset>
                </wp:positionV>
                <wp:extent cx="5182870" cy="635"/>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98F9" id="Text Box 27" o:spid="_x0000_s1040" type="#_x0000_t202" style="position:absolute;left:0;text-align:left;margin-left:0;margin-top:8.7pt;width:408.1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dZMAIAAGcEAAAOAAAAZHJzL2Uyb0RvYy54bWysVMFu2zAMvQ/YPwi6L06yt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" stroked="f">
                <v:textbox style="mso-fit-shape-to-text:t" inset="0,0,0,0">
                  <w:txbxContent>
                    <w:p w:rsidR="009E2A73" w:rsidRDefault="009E2A73" w:rsidP="003C6291">
                      <w:pPr>
                        <w:pStyle w:val="Caption"/>
                        <w:rPr>
                          <w:i/>
                        </w:rPr>
                      </w:pPr>
                      <w:r>
                        <w:t>Hình 3.6 Các cụm máy ảo liên lạc với nhau trong mạng ảo</w:t>
                      </w:r>
                    </w:p>
                    <w:p w:rsidR="009E2A73" w:rsidRPr="00CE1724" w:rsidRDefault="009E2A73" w:rsidP="003C6291">
                      <w:pPr>
                        <w:jc w:val="center"/>
                        <w:rPr>
                          <w:sz w:val="26"/>
                          <w:szCs w:val="26"/>
                        </w:rPr>
                      </w:pPr>
                      <w:r>
                        <w:rPr>
                          <w:sz w:val="26"/>
                          <w:szCs w:val="26"/>
                        </w:rPr>
                        <w:t xml:space="preserve">Nguồn : </w:t>
                      </w:r>
                      <w:r w:rsidRPr="00CE1724">
                        <w:rPr>
                          <w:sz w:val="26"/>
                          <w:szCs w:val="26"/>
                        </w:rPr>
                        <w:t>azure.microsoft.com</w:t>
                      </w:r>
                    </w:p>
                  </w:txbxContent>
                </v:textbox>
                <w10:wrap anchorx="margin"/>
              </v:shape>
            </w:pict>
          </mc:Fallback>
        </mc:AlternateContent>
      </w:r>
    </w:p>
    <w:p w:rsidR="003C6291" w:rsidRDefault="003C6291" w:rsidP="003C6291">
      <w:pPr>
        <w:pStyle w:val="Nidungvnbn"/>
      </w:pPr>
    </w:p>
    <w:p w:rsidR="003C6291" w:rsidRDefault="003C6291" w:rsidP="003C6291">
      <w:pPr>
        <w:pStyle w:val="Nidungvnbn"/>
      </w:pPr>
    </w:p>
    <w:p w:rsidR="003C6291" w:rsidRPr="00CB404C" w:rsidRDefault="003C6291" w:rsidP="00195F45">
      <w:pPr>
        <w:pStyle w:val="Nidungvnbn"/>
        <w:numPr>
          <w:ilvl w:val="0"/>
          <w:numId w:val="20"/>
        </w:numPr>
        <w:rPr>
          <w:b/>
        </w:rPr>
      </w:pPr>
      <w:r w:rsidRPr="00CB404C">
        <w:rPr>
          <w:b/>
        </w:rPr>
        <w:t xml:space="preserve">Giao tiếp với các </w:t>
      </w:r>
      <w:r>
        <w:rPr>
          <w:b/>
        </w:rPr>
        <w:t>tài nguyên</w:t>
      </w:r>
      <w:r w:rsidRPr="00CB404C">
        <w:rPr>
          <w:b/>
        </w:rPr>
        <w:t xml:space="preserve"> tại chỗ</w:t>
      </w:r>
      <w:r>
        <w:rPr>
          <w:b/>
        </w:rPr>
        <w:t xml:space="preserve"> :</w:t>
      </w:r>
    </w:p>
    <w:p w:rsidR="003C6291" w:rsidRPr="00384654" w:rsidRDefault="003C6291" w:rsidP="00384654">
      <w:pPr>
        <w:pStyle w:val="Nidungvnbn"/>
        <w:ind w:firstLine="0"/>
      </w:pPr>
      <w:r w:rsidRPr="00384654">
        <w:t>Người dùng có thể kết nối máy tính và mạng tại chỗ của mình với mạng ảo bằng bất kỳ kết hợp nào trong các tùy chọn sau:</w:t>
      </w:r>
    </w:p>
    <w:p w:rsidR="003C6291" w:rsidRDefault="003C6291" w:rsidP="00EE0A6F">
      <w:pPr>
        <w:pStyle w:val="Nidungvnbn"/>
        <w:numPr>
          <w:ilvl w:val="0"/>
          <w:numId w:val="21"/>
        </w:numPr>
        <w:ind w:left="2160"/>
      </w:pPr>
      <w:r w:rsidRPr="00CB404C">
        <w:rPr>
          <w:b/>
        </w:rPr>
        <w:t>Mạng riêng ảo point-to-site (VPN):</w:t>
      </w:r>
      <w:r w:rsidRPr="00CB404C">
        <w:t xml:space="preserve"> Được thiết lập giữa một mạng ảo và một máy tính trong mạng của </w:t>
      </w:r>
      <w:r>
        <w:t>người dùng</w:t>
      </w:r>
      <w:r w:rsidRPr="00CB404C">
        <w:t>. Mỗi máy tính muốn thiết lập kết nối với mạng ảo phả</w:t>
      </w:r>
      <w:r>
        <w:t xml:space="preserve">i </w:t>
      </w:r>
      <w:r w:rsidRPr="00CB404C">
        <w:t xml:space="preserve"> cấu hình kết nối của nó.</w:t>
      </w:r>
    </w:p>
    <w:p w:rsidR="003C6291" w:rsidRDefault="003C6291" w:rsidP="00EE0A6F">
      <w:pPr>
        <w:pStyle w:val="Nidungvnbn"/>
        <w:numPr>
          <w:ilvl w:val="0"/>
          <w:numId w:val="21"/>
        </w:numPr>
        <w:ind w:left="2160"/>
      </w:pPr>
      <w:r w:rsidRPr="00CB404C">
        <w:rPr>
          <w:b/>
        </w:rPr>
        <w:t>Site-to-site VPN</w:t>
      </w:r>
      <w:r w:rsidRPr="00CB404C">
        <w:t xml:space="preserve">: Được thiết lập giữa thiết bị VPN tại chỗ của </w:t>
      </w:r>
      <w:r>
        <w:t>người dùng và c</w:t>
      </w:r>
      <w:r w:rsidRPr="00CB404C">
        <w:t>ổng VPN Azure được triển khai trong mạng ảo.</w:t>
      </w:r>
    </w:p>
    <w:p w:rsidR="003C6291" w:rsidRDefault="003C6291" w:rsidP="00EE0A6F">
      <w:pPr>
        <w:pStyle w:val="Nidungvnbn"/>
        <w:numPr>
          <w:ilvl w:val="0"/>
          <w:numId w:val="21"/>
        </w:numPr>
        <w:ind w:left="2160"/>
      </w:pPr>
      <w:r w:rsidRPr="00920519">
        <w:rPr>
          <w:b/>
        </w:rPr>
        <w:t>Azure ExpressRoute</w:t>
      </w:r>
      <w:r>
        <w:t>:</w:t>
      </w:r>
      <w:r w:rsidRPr="00920519">
        <w:t xml:space="preserve"> thiết lập giữa mạng của </w:t>
      </w:r>
      <w:r>
        <w:t>người dùng</w:t>
      </w:r>
      <w:r w:rsidRPr="00920519">
        <w:t xml:space="preserve"> và Azure, thông qua đối tác ExpressRoute</w:t>
      </w:r>
      <w:r w:rsidR="00DF0A61">
        <w:t>.</w:t>
      </w:r>
    </w:p>
    <w:p w:rsidR="003C6291" w:rsidRPr="00374D9F" w:rsidRDefault="003C6291" w:rsidP="00195F45">
      <w:pPr>
        <w:pStyle w:val="Nidungvnbn"/>
        <w:numPr>
          <w:ilvl w:val="0"/>
          <w:numId w:val="22"/>
        </w:numPr>
      </w:pPr>
      <w:r>
        <w:rPr>
          <w:b/>
        </w:rPr>
        <w:t xml:space="preserve">Lọc lưu lượng mạng : </w:t>
      </w:r>
    </w:p>
    <w:p w:rsidR="003C6291" w:rsidRPr="00374D9F" w:rsidRDefault="003C6291" w:rsidP="00183292">
      <w:pPr>
        <w:pStyle w:val="Nidungvnbn"/>
        <w:ind w:firstLine="0"/>
      </w:pPr>
      <w:r>
        <w:t>Người dùng</w:t>
      </w:r>
      <w:r w:rsidRPr="00374D9F">
        <w:t xml:space="preserve"> có thể lọc lưu lượng mạng giữa các mạng con bằng</w:t>
      </w:r>
      <w:r>
        <w:t xml:space="preserve"> các cách sau :</w:t>
      </w:r>
    </w:p>
    <w:p w:rsidR="003C6291" w:rsidRDefault="003C6291" w:rsidP="001701D6">
      <w:pPr>
        <w:pStyle w:val="Nidungvnbn"/>
        <w:numPr>
          <w:ilvl w:val="0"/>
          <w:numId w:val="23"/>
        </w:numPr>
        <w:ind w:left="2160"/>
      </w:pPr>
      <w:r w:rsidRPr="00374D9F">
        <w:rPr>
          <w:b/>
        </w:rPr>
        <w:t>Nhóm bảo mật</w:t>
      </w:r>
      <w:r w:rsidRPr="00374D9F">
        <w:t>: Nhóm bảo mật mạng và nhóm bảo mật ứng dụng có thể chứa nhiều quy tắc bảo mậ</w:t>
      </w:r>
      <w:r>
        <w:t>t inbound</w:t>
      </w:r>
      <w:r w:rsidRPr="00374D9F">
        <w:t xml:space="preserve"> và </w:t>
      </w:r>
      <w:r>
        <w:t>outbound</w:t>
      </w:r>
      <w:r w:rsidRPr="00374D9F">
        <w:t xml:space="preserve"> cho phép </w:t>
      </w:r>
      <w:r>
        <w:t>người dùng</w:t>
      </w:r>
      <w:r w:rsidRPr="00374D9F">
        <w:t xml:space="preserve"> lọc lưu lượng đến và từ tài nguyên theo địa chỉ IP nguồ</w:t>
      </w:r>
      <w:r>
        <w:t>n và đích, cổng</w:t>
      </w:r>
      <w:r w:rsidRPr="00374D9F">
        <w:t xml:space="preserve"> và giao thức.</w:t>
      </w:r>
    </w:p>
    <w:p w:rsidR="003C6291" w:rsidRPr="00374D9F" w:rsidRDefault="003C6291" w:rsidP="001701D6">
      <w:pPr>
        <w:pStyle w:val="Nidungvnbn"/>
        <w:numPr>
          <w:ilvl w:val="0"/>
          <w:numId w:val="23"/>
        </w:numPr>
        <w:ind w:left="2160"/>
      </w:pPr>
      <w:r w:rsidRPr="00374D9F">
        <w:rPr>
          <w:b/>
        </w:rPr>
        <w:t>Thiết bị ảo mạng:</w:t>
      </w:r>
      <w:r w:rsidRPr="00374D9F">
        <w:t xml:space="preserve"> Thiết bị ảo mạng là máy ảo thực hiện chức năng mạng, như tường lửa, tối ưu hóa mạng WAN hoặc </w:t>
      </w:r>
      <w:r>
        <w:t xml:space="preserve">các </w:t>
      </w:r>
      <w:r w:rsidRPr="00374D9F">
        <w:t>chức năng mạng khác.</w:t>
      </w:r>
    </w:p>
    <w:p w:rsidR="003C6291" w:rsidRDefault="003C6291" w:rsidP="003C6291">
      <w:pPr>
        <w:rPr>
          <w:sz w:val="26"/>
          <w:szCs w:val="26"/>
        </w:rPr>
      </w:pPr>
    </w:p>
    <w:p w:rsidR="003C6291" w:rsidRDefault="003C6291" w:rsidP="003C6291">
      <w:pPr>
        <w:rPr>
          <w:sz w:val="26"/>
          <w:szCs w:val="26"/>
        </w:rPr>
      </w:pPr>
    </w:p>
    <w:p w:rsidR="003C6291" w:rsidRPr="00CE1724" w:rsidRDefault="003C6291" w:rsidP="003C6291">
      <w:pPr>
        <w:rPr>
          <w:sz w:val="26"/>
          <w:szCs w:val="26"/>
        </w:rPr>
      </w:pPr>
    </w:p>
    <w:p w:rsidR="003C6291" w:rsidRPr="003F56D6" w:rsidRDefault="003C6291" w:rsidP="003C6291">
      <w:pPr>
        <w:pStyle w:val="Nidungvnbn"/>
      </w:pPr>
    </w:p>
    <w:p w:rsidR="003C6291" w:rsidRDefault="003C6291" w:rsidP="003C6291">
      <w:pPr>
        <w:pStyle w:val="Nidungvnbn"/>
      </w:pPr>
    </w:p>
    <w:p w:rsidR="000B56C0" w:rsidRDefault="000B56C0" w:rsidP="003C6291">
      <w:pPr>
        <w:pStyle w:val="Nidungvnbn"/>
      </w:pPr>
    </w:p>
    <w:p w:rsidR="000B56C0" w:rsidRDefault="000B56C0" w:rsidP="00017965">
      <w:pPr>
        <w:pStyle w:val="Nidungvnbn"/>
        <w:ind w:firstLine="0"/>
      </w:pPr>
    </w:p>
    <w:p w:rsidR="000B56C0" w:rsidRDefault="000B56C0" w:rsidP="003C6291">
      <w:pPr>
        <w:pStyle w:val="Nidungvnbn"/>
      </w:pPr>
    </w:p>
    <w:p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EF0520" w:rsidRPr="00EF0520" w:rsidRDefault="00EF0520" w:rsidP="00A754D4">
      <w:pPr>
        <w:pStyle w:val="ListParagraph"/>
        <w:numPr>
          <w:ilvl w:val="0"/>
          <w:numId w:val="35"/>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Git là gì – Những khái niệm cơ bản khi làm việc trên Git,07/06/2019, </w:t>
      </w:r>
      <w:hyperlink r:id="rId31" w:history="1">
        <w:r w:rsidRPr="00EF0520">
          <w:rPr>
            <w:rStyle w:val="Hyperlink"/>
            <w:rFonts w:ascii="Times New Roman" w:hAnsi="Times New Roman" w:cs="Times New Roman"/>
            <w:sz w:val="26"/>
            <w:szCs w:val="26"/>
          </w:rPr>
          <w:t>https://csc.edu.vn/lap-trinh-va-csdl/tin-tuc/kien-thuc-lap-trinh/Git-la-gi--Nhung-khai-niem-co-ban-khi-lam-viec-tren-Git-4133</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Nguyen Hong Son , Continuous Integration with Jenkins - Bài 1: Giới thiệu về CI và Jenkins , 5/5/2017 , </w:t>
      </w:r>
      <w:hyperlink r:id="rId32" w:history="1">
        <w:r w:rsidRPr="00EF0520">
          <w:rPr>
            <w:rStyle w:val="Hyperlink"/>
            <w:rFonts w:ascii="Times New Roman" w:hAnsi="Times New Roman" w:cs="Times New Roman"/>
            <w:sz w:val="26"/>
            <w:szCs w:val="26"/>
          </w:rPr>
          <w:t>https://viblo.asia/p/continuous-integration-with-jenkins-bai-1-gioi-thieu-ve-ci-va-jenkins-OeVKBggEZkW</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Tran Van Luan , Giới thiệu về Jenkins: Một Open Source Continuous Integration Server , 26/1/2016 , </w:t>
      </w:r>
      <w:hyperlink r:id="rId33" w:history="1">
        <w:r w:rsidRPr="00EF0520">
          <w:rPr>
            <w:rStyle w:val="Hyperlink"/>
            <w:rFonts w:ascii="Times New Roman" w:hAnsi="Times New Roman" w:cs="Times New Roman"/>
            <w:sz w:val="26"/>
            <w:szCs w:val="26"/>
          </w:rPr>
          <w:t>https://viblo.asia/p/gioi-thieu-ve-jenkins-mot-open-source-continuous-integration-server-zb7vDV0OMjKd</w:t>
        </w:r>
      </w:hyperlink>
    </w:p>
    <w:p w:rsidR="00A754D4" w:rsidRPr="00EF0520" w:rsidRDefault="00A754D4" w:rsidP="00A754D4">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Chaupm , Jenkins là gì? Mô hình kiểm tra code tự động nổi tiếng , 22/12/2018 , </w:t>
      </w:r>
      <w:hyperlink r:id="rId34" w:history="1">
        <w:r w:rsidRPr="00EF0520">
          <w:rPr>
            <w:rStyle w:val="Hyperlink"/>
            <w:rFonts w:ascii="Times New Roman" w:hAnsi="Times New Roman" w:cs="Times New Roman"/>
            <w:sz w:val="26"/>
            <w:szCs w:val="26"/>
          </w:rPr>
          <w:t>https://tech.vccloud.vn/jenkins-la-gi-mo-hinh-kiem-tra-code-tu-dong-noi-tieng-2018122210502845.htm</w:t>
        </w:r>
      </w:hyperlink>
    </w:p>
    <w:p w:rsidR="007B7FF5" w:rsidRPr="00EF0520" w:rsidRDefault="00852816" w:rsidP="005E43F9">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Phung The Tai , Tìm hiểu về Microsoft Azure: Azure Storage phần 1 , 23/8/2018 , </w:t>
      </w:r>
      <w:hyperlink r:id="rId35" w:history="1">
        <w:r w:rsidRPr="00EF0520">
          <w:rPr>
            <w:rStyle w:val="Hyperlink"/>
            <w:rFonts w:ascii="Times New Roman" w:hAnsi="Times New Roman" w:cs="Times New Roman"/>
            <w:sz w:val="26"/>
            <w:szCs w:val="26"/>
          </w:rPr>
          <w:t>https://viblo.asia/p/tim-hieu-ve-microsoft-azure-azure-storage-phan-1-maGK7j0M5j2</w:t>
        </w:r>
      </w:hyperlink>
    </w:p>
    <w:p w:rsidR="00650D6A" w:rsidRDefault="00650D6A" w:rsidP="00650D6A">
      <w:pPr>
        <w:spacing w:line="360" w:lineRule="auto"/>
        <w:ind w:left="360" w:firstLine="360"/>
        <w:rPr>
          <w:b/>
          <w:sz w:val="26"/>
          <w:szCs w:val="26"/>
        </w:rPr>
      </w:pPr>
      <w:r w:rsidRPr="00B10E7E">
        <w:rPr>
          <w:b/>
          <w:sz w:val="26"/>
          <w:szCs w:val="26"/>
        </w:rPr>
        <w:t>Tiếng Anh</w:t>
      </w:r>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GitHubHelp, Enterprise Server 2.17, GitHub Glossary, </w:t>
      </w:r>
      <w:hyperlink r:id="rId36" w:anchor="contributor" w:history="1">
        <w:r w:rsidRPr="00EF0520">
          <w:rPr>
            <w:rStyle w:val="Hyperlink"/>
            <w:rFonts w:ascii="Times New Roman" w:hAnsi="Times New Roman" w:cs="Times New Roman"/>
            <w:sz w:val="26"/>
            <w:szCs w:val="26"/>
          </w:rPr>
          <w:t>https://help.github.com/en/enterprise/2.17/user/articles/github-glossary#contributor</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49447B">
        <w:rPr>
          <w:rFonts w:ascii="Times New Roman" w:hAnsi="Times New Roman" w:cs="Times New Roman"/>
          <w:sz w:val="26"/>
          <w:szCs w:val="26"/>
        </w:rPr>
        <w:t xml:space="preserve">GitGuildes, Hello World, 07/04/2016, </w:t>
      </w:r>
      <w:hyperlink r:id="rId37" w:history="1">
        <w:r w:rsidRPr="0049447B">
          <w:rPr>
            <w:rStyle w:val="Hyperlink"/>
            <w:rFonts w:ascii="Times New Roman" w:hAnsi="Times New Roman" w:cs="Times New Roman"/>
            <w:sz w:val="26"/>
            <w:szCs w:val="26"/>
          </w:rPr>
          <w:t>https://guides.github.com/activities/hello-world/</w:t>
        </w:r>
      </w:hyperlink>
    </w:p>
    <w:p w:rsidR="00DF303F" w:rsidRDefault="00DF303F" w:rsidP="00DF303F">
      <w:pPr>
        <w:pStyle w:val="ListParagraph"/>
        <w:numPr>
          <w:ilvl w:val="0"/>
          <w:numId w:val="35"/>
        </w:numPr>
        <w:spacing w:after="200" w:line="276" w:lineRule="auto"/>
        <w:rPr>
          <w:rFonts w:ascii="Times New Roman" w:hAnsi="Times New Roman" w:cs="Times New Roman"/>
          <w:sz w:val="26"/>
          <w:szCs w:val="26"/>
        </w:rPr>
      </w:pPr>
      <w:r w:rsidRPr="00EF0520">
        <w:rPr>
          <w:rFonts w:ascii="Times New Roman" w:hAnsi="Times New Roman" w:cs="Times New Roman"/>
          <w:sz w:val="26"/>
          <w:szCs w:val="26"/>
        </w:rPr>
        <w:t xml:space="preserve">Kinsta Ltd, What is Git Hub? A Beginner’s Introduction to GitHub, 20/08/2018, </w:t>
      </w:r>
      <w:hyperlink r:id="rId38" w:history="1">
        <w:r w:rsidRPr="00EF0520">
          <w:rPr>
            <w:rStyle w:val="Hyperlink"/>
            <w:rFonts w:ascii="Times New Roman" w:hAnsi="Times New Roman" w:cs="Times New Roman"/>
            <w:sz w:val="26"/>
            <w:szCs w:val="26"/>
          </w:rPr>
          <w:t>https://kinsta.com/knowledgebase/what-is-github/</w:t>
        </w:r>
      </w:hyperlink>
    </w:p>
    <w:p w:rsidR="00DF303F" w:rsidRPr="00DF303F" w:rsidRDefault="00DF303F" w:rsidP="00681689">
      <w:pPr>
        <w:pStyle w:val="ListParagraph"/>
        <w:spacing w:after="200" w:line="276" w:lineRule="auto"/>
        <w:rPr>
          <w:rFonts w:ascii="Times New Roman" w:hAnsi="Times New Roman" w:cs="Times New Roman"/>
          <w:sz w:val="26"/>
          <w:szCs w:val="26"/>
        </w:rPr>
      </w:pPr>
    </w:p>
    <w:p w:rsidR="00A754D4" w:rsidRPr="00681689" w:rsidRDefault="00A754D4" w:rsidP="00681689">
      <w:pPr>
        <w:pStyle w:val="ListParagraph"/>
        <w:numPr>
          <w:ilvl w:val="0"/>
          <w:numId w:val="35"/>
        </w:numPr>
        <w:spacing w:line="360" w:lineRule="auto"/>
        <w:rPr>
          <w:b/>
          <w:sz w:val="26"/>
          <w:szCs w:val="26"/>
        </w:rPr>
      </w:pPr>
      <w:r w:rsidRPr="00681689">
        <w:rPr>
          <w:sz w:val="26"/>
          <w:szCs w:val="26"/>
        </w:rPr>
        <w:t>Martin Heller , What is Jenkins? The CI server explained ,</w:t>
      </w:r>
      <w:r w:rsidR="00276823" w:rsidRPr="00681689">
        <w:rPr>
          <w:sz w:val="26"/>
          <w:szCs w:val="26"/>
        </w:rPr>
        <w:t xml:space="preserve"> 5/12/2017, </w:t>
      </w:r>
      <w:hyperlink r:id="rId39" w:history="1">
        <w:r w:rsidR="00276823" w:rsidRPr="00681689">
          <w:rPr>
            <w:rStyle w:val="Hyperlink"/>
            <w:rFonts w:ascii="Times New Roman" w:hAnsi="Times New Roman" w:cs="Times New Roman"/>
            <w:sz w:val="26"/>
            <w:szCs w:val="26"/>
          </w:rPr>
          <w:t>https://www.infoworld.com/article/3239666/what-is-jenkins-the-ci-server-explained.html</w:t>
        </w:r>
      </w:hyperlink>
    </w:p>
    <w:p w:rsidR="00276823" w:rsidRPr="00681689" w:rsidRDefault="00681689" w:rsidP="00681689">
      <w:pPr>
        <w:pStyle w:val="ListParagraph"/>
        <w:numPr>
          <w:ilvl w:val="0"/>
          <w:numId w:val="35"/>
        </w:numPr>
        <w:spacing w:line="360" w:lineRule="auto"/>
        <w:rPr>
          <w:b/>
          <w:sz w:val="26"/>
          <w:szCs w:val="26"/>
        </w:rPr>
      </w:pPr>
      <w:r>
        <w:rPr>
          <w:sz w:val="26"/>
          <w:szCs w:val="26"/>
        </w:rPr>
        <w:lastRenderedPageBreak/>
        <w:t xml:space="preserve"> </w:t>
      </w:r>
      <w:r w:rsidR="00276823" w:rsidRPr="00681689">
        <w:rPr>
          <w:sz w:val="26"/>
          <w:szCs w:val="26"/>
        </w:rPr>
        <w:t xml:space="preserve">Bugfender , What Is Jenkins and Why Should You Be Using It? , 21/11/2017 , </w:t>
      </w:r>
      <w:hyperlink r:id="rId40" w:history="1">
        <w:r w:rsidR="00276823" w:rsidRPr="00681689">
          <w:rPr>
            <w:rStyle w:val="Hyperlink"/>
            <w:rFonts w:ascii="Times New Roman" w:hAnsi="Times New Roman" w:cs="Times New Roman"/>
            <w:sz w:val="26"/>
            <w:szCs w:val="26"/>
          </w:rPr>
          <w:t>https://dev.to/bugfenderapp/what-is-jenkins-and-why-should-you-be-using-it-2pe</w:t>
        </w:r>
      </w:hyperlink>
    </w:p>
    <w:p w:rsidR="00276823" w:rsidRPr="00681689" w:rsidRDefault="00681689" w:rsidP="00681689">
      <w:pPr>
        <w:pStyle w:val="ListParagraph"/>
        <w:numPr>
          <w:ilvl w:val="0"/>
          <w:numId w:val="35"/>
        </w:numPr>
        <w:spacing w:line="360" w:lineRule="auto"/>
        <w:rPr>
          <w:sz w:val="26"/>
          <w:szCs w:val="26"/>
        </w:rPr>
      </w:pPr>
      <w:r>
        <w:rPr>
          <w:sz w:val="26"/>
          <w:szCs w:val="26"/>
        </w:rPr>
        <w:t xml:space="preserve"> </w:t>
      </w:r>
      <w:r w:rsidR="00455F1B" w:rsidRPr="00681689">
        <w:rPr>
          <w:sz w:val="26"/>
          <w:szCs w:val="26"/>
        </w:rPr>
        <w:t xml:space="preserve">Saurabh , Jenkins Tutorial | Continuous Integration Using Jenkins | Edureka </w:t>
      </w:r>
      <w:r w:rsidR="00152305" w:rsidRPr="00681689">
        <w:rPr>
          <w:sz w:val="26"/>
          <w:szCs w:val="26"/>
        </w:rPr>
        <w:t xml:space="preserve">, 22/5/2019 , </w:t>
      </w:r>
      <w:hyperlink r:id="rId41" w:history="1">
        <w:r w:rsidR="00152305" w:rsidRPr="00681689">
          <w:rPr>
            <w:rStyle w:val="Hyperlink"/>
            <w:rFonts w:ascii="Times New Roman" w:hAnsi="Times New Roman" w:cs="Times New Roman"/>
            <w:sz w:val="26"/>
            <w:szCs w:val="26"/>
          </w:rPr>
          <w:t>https://www.edureka.co/blog/jenkins-tutorial/</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Saurabh , What is Jenkins? | Jenkins For Continuous Integration | Edureka , 22/5/2019 , </w:t>
      </w:r>
      <w:hyperlink r:id="rId42" w:history="1">
        <w:r w:rsidRPr="00681689">
          <w:rPr>
            <w:rStyle w:val="Hyperlink"/>
            <w:rFonts w:ascii="Times New Roman" w:hAnsi="Times New Roman" w:cs="Times New Roman"/>
            <w:sz w:val="26"/>
            <w:szCs w:val="26"/>
          </w:rPr>
          <w:t>https://www.edureka.co/blog/what-is-jenkins/</w:t>
        </w:r>
      </w:hyperlink>
    </w:p>
    <w:p w:rsidR="00152305" w:rsidRPr="00681689" w:rsidRDefault="00152305" w:rsidP="00681689">
      <w:pPr>
        <w:pStyle w:val="ListParagraph"/>
        <w:numPr>
          <w:ilvl w:val="0"/>
          <w:numId w:val="35"/>
        </w:numPr>
        <w:spacing w:line="360" w:lineRule="auto"/>
        <w:rPr>
          <w:sz w:val="26"/>
          <w:szCs w:val="26"/>
        </w:rPr>
      </w:pPr>
      <w:r w:rsidRPr="00681689">
        <w:rPr>
          <w:sz w:val="26"/>
          <w:szCs w:val="26"/>
        </w:rPr>
        <w:t xml:space="preserve">Margaret Rouse , Microsoft Azure (Windows Azure) , 8/2018 , </w:t>
      </w:r>
      <w:hyperlink r:id="rId43" w:history="1">
        <w:r w:rsidRPr="00681689">
          <w:rPr>
            <w:rStyle w:val="Hyperlink"/>
            <w:rFonts w:ascii="Times New Roman" w:hAnsi="Times New Roman" w:cs="Times New Roman"/>
            <w:sz w:val="26"/>
            <w:szCs w:val="26"/>
          </w:rPr>
          <w:t>https://searchcloudcomputing.techtarget.com/definition/Windows-Azure</w:t>
        </w:r>
      </w:hyperlink>
    </w:p>
    <w:p w:rsidR="00152305" w:rsidRPr="00681689" w:rsidRDefault="00F94A56" w:rsidP="00681689">
      <w:pPr>
        <w:pStyle w:val="ListParagraph"/>
        <w:numPr>
          <w:ilvl w:val="0"/>
          <w:numId w:val="35"/>
        </w:numPr>
        <w:spacing w:line="360" w:lineRule="auto"/>
        <w:rPr>
          <w:sz w:val="26"/>
          <w:szCs w:val="26"/>
        </w:rPr>
      </w:pPr>
      <w:r w:rsidRPr="00681689">
        <w:rPr>
          <w:sz w:val="26"/>
          <w:szCs w:val="26"/>
        </w:rPr>
        <w:t xml:space="preserve">Nicole Shortslef , Microsoft Azure Explained: What It Is and Why It Matters , </w:t>
      </w:r>
      <w:hyperlink r:id="rId44" w:history="1">
        <w:r w:rsidRPr="00681689">
          <w:rPr>
            <w:rStyle w:val="Hyperlink"/>
            <w:rFonts w:ascii="Times New Roman" w:hAnsi="Times New Roman" w:cs="Times New Roman"/>
            <w:sz w:val="26"/>
            <w:szCs w:val="26"/>
          </w:rPr>
          <w:t>https://ccbtechnology.com/what-microsoft-azure-is-and-why-it-matters/</w:t>
        </w:r>
      </w:hyperlink>
    </w:p>
    <w:p w:rsidR="00F94A56" w:rsidRPr="00681689" w:rsidRDefault="00681689" w:rsidP="00681689">
      <w:pPr>
        <w:pStyle w:val="ListParagraph"/>
        <w:numPr>
          <w:ilvl w:val="0"/>
          <w:numId w:val="35"/>
        </w:numPr>
        <w:spacing w:line="360" w:lineRule="auto"/>
        <w:rPr>
          <w:sz w:val="26"/>
          <w:szCs w:val="26"/>
        </w:rPr>
      </w:pPr>
      <w:r>
        <w:rPr>
          <w:sz w:val="26"/>
          <w:szCs w:val="26"/>
        </w:rPr>
        <w:t xml:space="preserve"> </w:t>
      </w:r>
      <w:r w:rsidR="00C44364" w:rsidRPr="00681689">
        <w:rPr>
          <w:sz w:val="26"/>
          <w:szCs w:val="26"/>
        </w:rPr>
        <w:t xml:space="preserve">Sumo Logic , What is Microsoft Azure and Why Use It ? , 16/9/2016 , </w:t>
      </w:r>
      <w:hyperlink r:id="rId45" w:history="1">
        <w:r w:rsidR="00C44364" w:rsidRPr="00681689">
          <w:rPr>
            <w:rStyle w:val="Hyperlink"/>
            <w:rFonts w:ascii="Times New Roman" w:hAnsi="Times New Roman" w:cs="Times New Roman"/>
            <w:sz w:val="26"/>
            <w:szCs w:val="26"/>
          </w:rPr>
          <w:t>https://www.sumologic.com/brief/what-is-azure/</w:t>
        </w:r>
      </w:hyperlink>
    </w:p>
    <w:p w:rsidR="00C44364" w:rsidRPr="00681689" w:rsidRDefault="00CD7A39" w:rsidP="00681689">
      <w:pPr>
        <w:pStyle w:val="ListParagraph"/>
        <w:numPr>
          <w:ilvl w:val="0"/>
          <w:numId w:val="35"/>
        </w:numPr>
        <w:spacing w:line="360" w:lineRule="auto"/>
        <w:rPr>
          <w:sz w:val="26"/>
          <w:szCs w:val="26"/>
        </w:rPr>
      </w:pPr>
      <w:r w:rsidRPr="00681689">
        <w:rPr>
          <w:sz w:val="26"/>
          <w:szCs w:val="26"/>
        </w:rPr>
        <w:t xml:space="preserve">Ryan Oistacher , Azure Cloud Services - A Complete Guide , 27/11/2018 , </w:t>
      </w:r>
      <w:hyperlink r:id="rId46" w:history="1">
        <w:r w:rsidRPr="00681689">
          <w:rPr>
            <w:rStyle w:val="Hyperlink"/>
            <w:rFonts w:ascii="Times New Roman" w:hAnsi="Times New Roman" w:cs="Times New Roman"/>
            <w:sz w:val="26"/>
            <w:szCs w:val="26"/>
          </w:rPr>
          <w:t>https://blog.5nine.com/what-is-microsoft-azure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Hemant Sharma , What is Azure? – An Introduction To Microsoft Azure Cloud , 22/5/2019 , </w:t>
      </w:r>
      <w:hyperlink r:id="rId47" w:history="1">
        <w:r w:rsidRPr="00681689">
          <w:rPr>
            <w:rStyle w:val="Hyperlink"/>
            <w:rFonts w:ascii="Times New Roman" w:hAnsi="Times New Roman" w:cs="Times New Roman"/>
            <w:sz w:val="26"/>
            <w:szCs w:val="26"/>
          </w:rPr>
          <w:t>https://www.edureka.co/blog/what-is-azure/</w:t>
        </w:r>
      </w:hyperlink>
    </w:p>
    <w:p w:rsidR="00CD7A39" w:rsidRPr="00681689" w:rsidRDefault="00CD7A39" w:rsidP="00681689">
      <w:pPr>
        <w:pStyle w:val="ListParagraph"/>
        <w:numPr>
          <w:ilvl w:val="0"/>
          <w:numId w:val="35"/>
        </w:numPr>
        <w:spacing w:line="360" w:lineRule="auto"/>
        <w:rPr>
          <w:sz w:val="26"/>
          <w:szCs w:val="26"/>
        </w:rPr>
      </w:pPr>
      <w:r w:rsidRPr="00681689">
        <w:rPr>
          <w:sz w:val="26"/>
          <w:szCs w:val="26"/>
        </w:rPr>
        <w:t xml:space="preserve">Nicola Wright , Microsoft Azure: virtual machines for the confused , </w:t>
      </w:r>
      <w:hyperlink r:id="rId48" w:history="1">
        <w:r w:rsidRPr="00681689">
          <w:rPr>
            <w:rStyle w:val="Hyperlink"/>
            <w:rFonts w:ascii="Times New Roman" w:hAnsi="Times New Roman" w:cs="Times New Roman"/>
            <w:sz w:val="26"/>
            <w:szCs w:val="26"/>
          </w:rPr>
          <w:t>https://www.nigelfrank.com/blog/microsoft-azure-virtual-machines-for-the-confused/</w:t>
        </w:r>
      </w:hyperlink>
    </w:p>
    <w:p w:rsidR="00852816" w:rsidRPr="00681689" w:rsidRDefault="00CD7A39" w:rsidP="00681689">
      <w:pPr>
        <w:pStyle w:val="ListParagraph"/>
        <w:numPr>
          <w:ilvl w:val="0"/>
          <w:numId w:val="35"/>
        </w:numPr>
        <w:spacing w:line="360" w:lineRule="auto"/>
        <w:rPr>
          <w:sz w:val="26"/>
          <w:szCs w:val="26"/>
        </w:rPr>
      </w:pPr>
      <w:r w:rsidRPr="00681689">
        <w:rPr>
          <w:sz w:val="26"/>
          <w:szCs w:val="26"/>
        </w:rPr>
        <w:t xml:space="preserve">Duan van der Westhuizen , </w:t>
      </w:r>
      <w:r w:rsidR="00852816" w:rsidRPr="00681689">
        <w:rPr>
          <w:sz w:val="26"/>
          <w:szCs w:val="26"/>
        </w:rPr>
        <w:t xml:space="preserve">Explaining Microsoft Azure Virtual Machines to a Windows SysAdmin , 24/5/2017 , </w:t>
      </w:r>
      <w:hyperlink r:id="rId49" w:history="1">
        <w:r w:rsidR="00852816" w:rsidRPr="00681689">
          <w:rPr>
            <w:rStyle w:val="Hyperlink"/>
            <w:rFonts w:ascii="Times New Roman" w:hAnsi="Times New Roman" w:cs="Times New Roman"/>
            <w:sz w:val="26"/>
            <w:szCs w:val="26"/>
          </w:rPr>
          <w:t>https://blog.rackspace.com/explaining-microsoft-azure-virtual-machines-to-a-windows-sysadmin</w:t>
        </w:r>
      </w:hyperlink>
    </w:p>
    <w:p w:rsidR="00852816" w:rsidRPr="00681689" w:rsidRDefault="00852816" w:rsidP="00681689">
      <w:pPr>
        <w:pStyle w:val="ListParagraph"/>
        <w:numPr>
          <w:ilvl w:val="0"/>
          <w:numId w:val="35"/>
        </w:numPr>
        <w:spacing w:line="360" w:lineRule="auto"/>
        <w:rPr>
          <w:sz w:val="26"/>
          <w:szCs w:val="26"/>
        </w:rPr>
      </w:pPr>
      <w:r w:rsidRPr="00681689">
        <w:rPr>
          <w:sz w:val="26"/>
          <w:szCs w:val="26"/>
        </w:rPr>
        <w:t xml:space="preserve">Hemant Sharma , Microsoft Azure Tutorial – Cloud Computing With Azure , 28/5/2019 , </w:t>
      </w:r>
      <w:hyperlink r:id="rId50" w:history="1">
        <w:r w:rsidRPr="00681689">
          <w:rPr>
            <w:rStyle w:val="Hyperlink"/>
            <w:rFonts w:ascii="Times New Roman" w:hAnsi="Times New Roman" w:cs="Times New Roman"/>
            <w:sz w:val="26"/>
            <w:szCs w:val="26"/>
          </w:rPr>
          <w:t>https://www.edureka.co/blog/microsoft-azure-tutorial</w:t>
        </w:r>
      </w:hyperlink>
    </w:p>
    <w:p w:rsidR="00852816" w:rsidRPr="00681689" w:rsidRDefault="00A741C2" w:rsidP="00681689">
      <w:pPr>
        <w:pStyle w:val="ListParagraph"/>
        <w:numPr>
          <w:ilvl w:val="0"/>
          <w:numId w:val="35"/>
        </w:numPr>
        <w:spacing w:line="360" w:lineRule="auto"/>
        <w:rPr>
          <w:sz w:val="26"/>
          <w:szCs w:val="26"/>
        </w:rPr>
      </w:pPr>
      <w:r w:rsidRPr="00681689">
        <w:rPr>
          <w:sz w:val="26"/>
          <w:szCs w:val="26"/>
        </w:rPr>
        <w:lastRenderedPageBreak/>
        <w:t xml:space="preserve">Hemant Sharma , Azure Storage Tutorial – Tables, Blobs, Queues &amp; File Storage in Microsoft Azure , 22/5/2019 , </w:t>
      </w:r>
      <w:hyperlink r:id="rId51" w:history="1">
        <w:r w:rsidRPr="00681689">
          <w:rPr>
            <w:rStyle w:val="Hyperlink"/>
            <w:rFonts w:ascii="Times New Roman" w:hAnsi="Times New Roman" w:cs="Times New Roman"/>
            <w:sz w:val="26"/>
            <w:szCs w:val="26"/>
          </w:rPr>
          <w:t>https://www.edureka.co/blog/azure-storage-tutorial/</w:t>
        </w:r>
      </w:hyperlink>
    </w:p>
    <w:p w:rsidR="00A741C2" w:rsidRPr="00681689" w:rsidRDefault="00BD22F1" w:rsidP="00681689">
      <w:pPr>
        <w:pStyle w:val="ListParagraph"/>
        <w:numPr>
          <w:ilvl w:val="0"/>
          <w:numId w:val="35"/>
        </w:numPr>
        <w:spacing w:line="360" w:lineRule="auto"/>
        <w:rPr>
          <w:sz w:val="26"/>
          <w:szCs w:val="26"/>
        </w:rPr>
      </w:pPr>
      <w:r w:rsidRPr="00681689">
        <w:rPr>
          <w:sz w:val="26"/>
          <w:szCs w:val="26"/>
        </w:rPr>
        <w:t xml:space="preserve">Russell Smith , Understanding Azure Storage: Storage Types and Redundancy , 17/3/2017 , </w:t>
      </w:r>
      <w:hyperlink r:id="rId52" w:history="1">
        <w:r w:rsidRPr="00681689">
          <w:rPr>
            <w:rStyle w:val="Hyperlink"/>
            <w:rFonts w:ascii="Times New Roman" w:hAnsi="Times New Roman" w:cs="Times New Roman"/>
            <w:sz w:val="26"/>
            <w:szCs w:val="26"/>
          </w:rPr>
          <w:t>https://www.petri.com/understanding-azure-storage-storage-types-redundancy</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Chandan Patra , Azure Storage: Service Overview and Introduction , 11/11/2015 , </w:t>
      </w:r>
      <w:hyperlink r:id="rId53" w:history="1">
        <w:r w:rsidRPr="00681689">
          <w:rPr>
            <w:rStyle w:val="Hyperlink"/>
            <w:rFonts w:ascii="Times New Roman" w:hAnsi="Times New Roman" w:cs="Times New Roman"/>
            <w:sz w:val="26"/>
            <w:szCs w:val="26"/>
          </w:rPr>
          <w:t>https://cloudacademy.com/blog/azure-storage-service-overview/</w:t>
        </w:r>
      </w:hyperlink>
    </w:p>
    <w:p w:rsidR="00BD22F1" w:rsidRPr="00681689" w:rsidRDefault="00BD22F1" w:rsidP="00681689">
      <w:pPr>
        <w:pStyle w:val="ListParagraph"/>
        <w:numPr>
          <w:ilvl w:val="0"/>
          <w:numId w:val="35"/>
        </w:numPr>
        <w:spacing w:line="360" w:lineRule="auto"/>
        <w:rPr>
          <w:sz w:val="26"/>
          <w:szCs w:val="26"/>
        </w:rPr>
      </w:pPr>
      <w:r w:rsidRPr="00681689">
        <w:rPr>
          <w:sz w:val="26"/>
          <w:szCs w:val="26"/>
        </w:rPr>
        <w:t xml:space="preserve">Denis G , Microsoft Azure Storage Types Explained , 3/10/2017 , </w:t>
      </w:r>
      <w:hyperlink r:id="rId54" w:history="1">
        <w:r w:rsidRPr="00681689">
          <w:rPr>
            <w:rStyle w:val="Hyperlink"/>
            <w:rFonts w:ascii="Times New Roman" w:hAnsi="Times New Roman" w:cs="Times New Roman"/>
            <w:sz w:val="26"/>
            <w:szCs w:val="26"/>
          </w:rPr>
          <w:t>https://www.cloudberrylab.com/resources/blog/microsoft-azure-storage-types-explained/</w:t>
        </w:r>
      </w:hyperlink>
    </w:p>
    <w:p w:rsidR="00681689" w:rsidRPr="00681689" w:rsidRDefault="00BD22F1"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Minette Steynberg , Different Azure Storage types (File, Blob, Queue and Table) , 3/5/2017 , </w:t>
      </w:r>
      <w:hyperlink r:id="rId55" w:history="1">
        <w:r w:rsidRPr="00681689">
          <w:rPr>
            <w:rStyle w:val="Hyperlink"/>
            <w:rFonts w:ascii="Times New Roman" w:hAnsi="Times New Roman" w:cs="Times New Roman"/>
            <w:sz w:val="26"/>
            <w:szCs w:val="26"/>
          </w:rPr>
          <w:t>https://www.sqlshack.com/different-azure-storage-types-file-blob-queue-table/</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sz w:val="26"/>
          <w:szCs w:val="26"/>
        </w:rPr>
        <w:t xml:space="preserve">Hemant Sharma , Azure Virtual Network For Beginners – Securing Your Applications Using VPC ,  22/5/2019 , </w:t>
      </w:r>
      <w:hyperlink r:id="rId56" w:history="1">
        <w:r w:rsidRPr="00681689">
          <w:rPr>
            <w:rStyle w:val="Hyperlink"/>
            <w:rFonts w:ascii="Times New Roman" w:hAnsi="Times New Roman" w:cs="Times New Roman"/>
            <w:sz w:val="26"/>
            <w:szCs w:val="26"/>
          </w:rPr>
          <w:t>https://www.edureka.co/blog/azure-virtual-network-tutorial/</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Kathleen Casey , Words to go: Microsoft Azure networking services , 9-2017 , </w:t>
      </w:r>
      <w:hyperlink r:id="rId57" w:history="1">
        <w:r w:rsidRPr="00681689">
          <w:rPr>
            <w:rStyle w:val="Hyperlink"/>
            <w:rFonts w:ascii="Times New Roman" w:hAnsi="Times New Roman" w:cs="Times New Roman"/>
            <w:sz w:val="26"/>
            <w:szCs w:val="26"/>
          </w:rPr>
          <w:t>https://searchcloudcomputing.techtarget.com/feature/Words-to-go-Microsoft-Azure-networking-services</w:t>
        </w:r>
      </w:hyperlink>
    </w:p>
    <w:p w:rsidR="00681689" w:rsidRPr="00681689" w:rsidRDefault="00C42BBA" w:rsidP="00681689">
      <w:pPr>
        <w:pStyle w:val="ListParagraph"/>
        <w:numPr>
          <w:ilvl w:val="0"/>
          <w:numId w:val="35"/>
        </w:numPr>
        <w:spacing w:line="360" w:lineRule="auto"/>
        <w:rPr>
          <w:rStyle w:val="Hyperlink"/>
          <w:color w:val="auto"/>
          <w:sz w:val="26"/>
          <w:szCs w:val="26"/>
          <w:u w:val="none"/>
        </w:rPr>
      </w:pPr>
      <w:r w:rsidRPr="00681689">
        <w:rPr>
          <w:rFonts w:ascii="Times New Roman" w:hAnsi="Times New Roman" w:cs="Times New Roman"/>
          <w:sz w:val="26"/>
          <w:szCs w:val="26"/>
        </w:rPr>
        <w:t xml:space="preserve">Edward Smith , Securing Azure Virtual Network , 28/2/2019 , </w:t>
      </w:r>
      <w:hyperlink r:id="rId58" w:history="1">
        <w:r w:rsidRPr="00681689">
          <w:rPr>
            <w:rStyle w:val="Hyperlink"/>
            <w:rFonts w:ascii="Times New Roman" w:hAnsi="Times New Roman" w:cs="Times New Roman"/>
            <w:sz w:val="26"/>
            <w:szCs w:val="26"/>
          </w:rPr>
          <w:t>https://blog.cloudpassage.com/2019/02/28/securing-azure-virtual-network/</w:t>
        </w:r>
      </w:hyperlink>
    </w:p>
    <w:p w:rsidR="00681689" w:rsidRPr="00681689" w:rsidRDefault="00EB4ECB" w:rsidP="00681689">
      <w:pPr>
        <w:pStyle w:val="ListParagraph"/>
        <w:numPr>
          <w:ilvl w:val="0"/>
          <w:numId w:val="35"/>
        </w:numPr>
        <w:spacing w:line="360" w:lineRule="auto"/>
        <w:rPr>
          <w:rStyle w:val="Hyperlink"/>
          <w:color w:val="auto"/>
          <w:sz w:val="26"/>
          <w:szCs w:val="26"/>
          <w:u w:val="none"/>
        </w:rPr>
      </w:pPr>
      <w:hyperlink r:id="rId59" w:history="1">
        <w:r w:rsidR="006C5704" w:rsidRPr="00681689">
          <w:rPr>
            <w:rStyle w:val="Hyperlink"/>
            <w:rFonts w:ascii="Times New Roman" w:hAnsi="Times New Roman" w:cs="Times New Roman"/>
            <w:sz w:val="26"/>
            <w:szCs w:val="26"/>
          </w:rPr>
          <w:t>https://www.guru99.com/jenkin-continuous-integration.html</w:t>
        </w:r>
      </w:hyperlink>
    </w:p>
    <w:p w:rsidR="00681689" w:rsidRPr="00681689" w:rsidRDefault="00EB4ECB" w:rsidP="00681689">
      <w:pPr>
        <w:pStyle w:val="ListParagraph"/>
        <w:numPr>
          <w:ilvl w:val="0"/>
          <w:numId w:val="35"/>
        </w:numPr>
        <w:spacing w:line="360" w:lineRule="auto"/>
        <w:rPr>
          <w:rStyle w:val="Hyperlink"/>
          <w:color w:val="auto"/>
          <w:sz w:val="26"/>
          <w:szCs w:val="26"/>
          <w:u w:val="none"/>
        </w:rPr>
      </w:pPr>
      <w:hyperlink r:id="rId60" w:history="1">
        <w:r w:rsidR="006C5704" w:rsidRPr="00681689">
          <w:rPr>
            <w:rStyle w:val="Hyperlink"/>
            <w:rFonts w:ascii="Times New Roman" w:hAnsi="Times New Roman" w:cs="Times New Roman"/>
            <w:sz w:val="26"/>
            <w:szCs w:val="26"/>
          </w:rPr>
          <w:t>https://en.wikipedia.org/wiki/Jenkins_(software)</w:t>
        </w:r>
      </w:hyperlink>
    </w:p>
    <w:p w:rsidR="00681689" w:rsidRPr="00681689" w:rsidRDefault="00EB4ECB" w:rsidP="00681689">
      <w:pPr>
        <w:pStyle w:val="ListParagraph"/>
        <w:numPr>
          <w:ilvl w:val="0"/>
          <w:numId w:val="35"/>
        </w:numPr>
        <w:spacing w:line="360" w:lineRule="auto"/>
        <w:rPr>
          <w:rStyle w:val="Hyperlink"/>
          <w:color w:val="auto"/>
          <w:sz w:val="26"/>
          <w:szCs w:val="26"/>
          <w:u w:val="none"/>
        </w:rPr>
      </w:pPr>
      <w:hyperlink r:id="rId61" w:history="1">
        <w:r w:rsidR="006C5704" w:rsidRPr="00681689">
          <w:rPr>
            <w:rStyle w:val="Hyperlink"/>
            <w:rFonts w:ascii="Times New Roman" w:hAnsi="Times New Roman" w:cs="Times New Roman"/>
            <w:sz w:val="26"/>
            <w:szCs w:val="26"/>
          </w:rPr>
          <w:t>https://jenkins.io/doc/pipeline/tour/getting-started/</w:t>
        </w:r>
      </w:hyperlink>
    </w:p>
    <w:p w:rsidR="00681689" w:rsidRPr="00681689" w:rsidRDefault="00EB4ECB" w:rsidP="00681689">
      <w:pPr>
        <w:pStyle w:val="ListParagraph"/>
        <w:numPr>
          <w:ilvl w:val="0"/>
          <w:numId w:val="35"/>
        </w:numPr>
        <w:spacing w:line="360" w:lineRule="auto"/>
        <w:rPr>
          <w:rStyle w:val="Hyperlink"/>
          <w:color w:val="auto"/>
          <w:sz w:val="26"/>
          <w:szCs w:val="26"/>
          <w:u w:val="none"/>
        </w:rPr>
      </w:pPr>
      <w:hyperlink r:id="rId62" w:history="1">
        <w:r w:rsidR="006C5704" w:rsidRPr="00681689">
          <w:rPr>
            <w:rStyle w:val="Hyperlink"/>
            <w:rFonts w:ascii="Times New Roman" w:hAnsi="Times New Roman" w:cs="Times New Roman"/>
            <w:sz w:val="26"/>
            <w:szCs w:val="26"/>
          </w:rPr>
          <w:t>https://www.quora.com/What-is-Jenkins-When-and-why-is-it-used</w:t>
        </w:r>
      </w:hyperlink>
    </w:p>
    <w:p w:rsidR="00681689" w:rsidRPr="00681689" w:rsidRDefault="00EB4ECB" w:rsidP="00681689">
      <w:pPr>
        <w:pStyle w:val="ListParagraph"/>
        <w:numPr>
          <w:ilvl w:val="0"/>
          <w:numId w:val="35"/>
        </w:numPr>
        <w:spacing w:line="360" w:lineRule="auto"/>
        <w:rPr>
          <w:rStyle w:val="Hyperlink"/>
          <w:color w:val="auto"/>
          <w:sz w:val="26"/>
          <w:szCs w:val="26"/>
          <w:u w:val="none"/>
        </w:rPr>
      </w:pPr>
      <w:hyperlink r:id="rId63" w:history="1">
        <w:r w:rsidR="006C5704" w:rsidRPr="00681689">
          <w:rPr>
            <w:rStyle w:val="Hyperlink"/>
            <w:rFonts w:ascii="Times New Roman" w:hAnsi="Times New Roman" w:cs="Times New Roman"/>
            <w:sz w:val="26"/>
            <w:szCs w:val="26"/>
          </w:rPr>
          <w:t>https://www.quora.com/What-is-Microsoft-Azure-and-its-uses</w:t>
        </w:r>
      </w:hyperlink>
    </w:p>
    <w:p w:rsidR="006C5704" w:rsidRPr="00681689" w:rsidRDefault="00EB4ECB" w:rsidP="00681689">
      <w:pPr>
        <w:pStyle w:val="ListParagraph"/>
        <w:numPr>
          <w:ilvl w:val="0"/>
          <w:numId w:val="35"/>
        </w:numPr>
        <w:spacing w:line="360" w:lineRule="auto"/>
        <w:rPr>
          <w:sz w:val="26"/>
          <w:szCs w:val="26"/>
        </w:rPr>
      </w:pPr>
      <w:hyperlink r:id="rId64" w:history="1">
        <w:r w:rsidR="006C5704" w:rsidRPr="00681689">
          <w:rPr>
            <w:rStyle w:val="Hyperlink"/>
            <w:rFonts w:ascii="Times New Roman" w:hAnsi="Times New Roman" w:cs="Times New Roman"/>
            <w:sz w:val="26"/>
            <w:szCs w:val="26"/>
          </w:rPr>
          <w:t>https://en.wikipedia.org/wiki/Microsoft_Azure</w:t>
        </w:r>
      </w:hyperlink>
    </w:p>
    <w:p w:rsidR="006C5704" w:rsidRPr="00681689" w:rsidRDefault="00EB4ECB" w:rsidP="00681689">
      <w:pPr>
        <w:spacing w:line="360" w:lineRule="auto"/>
        <w:rPr>
          <w:sz w:val="26"/>
          <w:szCs w:val="26"/>
        </w:rPr>
      </w:pPr>
      <w:hyperlink r:id="rId65" w:history="1">
        <w:r w:rsidR="006C5704" w:rsidRPr="00681689">
          <w:rPr>
            <w:rStyle w:val="Hyperlink"/>
            <w:sz w:val="26"/>
            <w:szCs w:val="26"/>
          </w:rPr>
          <w:t>https://www.tutorialspoint.com/microsoft_azure/microsoft_azure_storage.htm</w:t>
        </w:r>
      </w:hyperlink>
    </w:p>
    <w:p w:rsidR="00852816" w:rsidRPr="00852816" w:rsidRDefault="00852816" w:rsidP="00852816">
      <w:pPr>
        <w:pStyle w:val="ListParagraph"/>
        <w:spacing w:line="360" w:lineRule="auto"/>
        <w:ind w:left="2160"/>
        <w:rPr>
          <w:rFonts w:ascii="Times New Roman" w:hAnsi="Times New Roman" w:cs="Times New Roman"/>
          <w:sz w:val="26"/>
          <w:szCs w:val="26"/>
        </w:rPr>
      </w:pPr>
    </w:p>
    <w:p w:rsidR="00CD7A39" w:rsidRPr="00CD7A39" w:rsidRDefault="00CD7A39" w:rsidP="00CD7A39">
      <w:pPr>
        <w:spacing w:line="360" w:lineRule="auto"/>
        <w:rPr>
          <w:sz w:val="26"/>
          <w:szCs w:val="26"/>
        </w:rPr>
      </w:pPr>
    </w:p>
    <w:p w:rsidR="00BB2B2A" w:rsidRPr="002E6254" w:rsidRDefault="00BB2B2A" w:rsidP="002E6254">
      <w:pPr>
        <w:spacing w:after="200" w:line="276" w:lineRule="auto"/>
        <w:rPr>
          <w:sz w:val="26"/>
          <w:szCs w:val="26"/>
        </w:rPr>
      </w:pPr>
    </w:p>
    <w:sectPr w:rsidR="00BB2B2A" w:rsidRPr="002E6254" w:rsidSect="00DB7595">
      <w:head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ECB" w:rsidRDefault="00EB4ECB" w:rsidP="00453AB1">
      <w:r>
        <w:separator/>
      </w:r>
    </w:p>
  </w:endnote>
  <w:endnote w:type="continuationSeparator" w:id="0">
    <w:p w:rsidR="00EB4ECB" w:rsidRDefault="00EB4ECB"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ECB" w:rsidRDefault="00EB4ECB" w:rsidP="00453AB1">
      <w:r>
        <w:separator/>
      </w:r>
    </w:p>
  </w:footnote>
  <w:footnote w:type="continuationSeparator" w:id="0">
    <w:p w:rsidR="00EB4ECB" w:rsidRDefault="00EB4ECB"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2A73" w:rsidRDefault="009E2A73">
    <w:pPr>
      <w:pStyle w:val="Header"/>
      <w:jc w:val="center"/>
    </w:pPr>
  </w:p>
  <w:p w:rsidR="009E2A73" w:rsidRDefault="009E2A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7B5EBC">
          <w:rPr>
            <w:noProof/>
          </w:rPr>
          <w:t>iii</w:t>
        </w:r>
        <w:r>
          <w:rPr>
            <w:noProof/>
          </w:rPr>
          <w:fldChar w:fldCharType="end"/>
        </w:r>
      </w:p>
    </w:sdtContent>
  </w:sdt>
  <w:p w:rsidR="009E2A73" w:rsidRDefault="009E2A7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9E2A73" w:rsidRDefault="009E2A73">
        <w:pPr>
          <w:pStyle w:val="Header"/>
          <w:jc w:val="center"/>
        </w:pPr>
        <w:r>
          <w:fldChar w:fldCharType="begin"/>
        </w:r>
        <w:r>
          <w:instrText xml:space="preserve"> PAGE   \* MERGEFORMAT </w:instrText>
        </w:r>
        <w:r>
          <w:fldChar w:fldCharType="separate"/>
        </w:r>
        <w:r w:rsidR="007B5EBC">
          <w:rPr>
            <w:noProof/>
          </w:rPr>
          <w:t>41</w:t>
        </w:r>
        <w:r>
          <w:rPr>
            <w:noProof/>
          </w:rPr>
          <w:fldChar w:fldCharType="end"/>
        </w:r>
      </w:p>
    </w:sdtContent>
  </w:sdt>
  <w:p w:rsidR="009E2A73" w:rsidRDefault="009E2A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E2"/>
    <w:multiLevelType w:val="multilevel"/>
    <w:tmpl w:val="724075B0"/>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36572"/>
    <w:multiLevelType w:val="hybridMultilevel"/>
    <w:tmpl w:val="A008E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BB0188"/>
    <w:multiLevelType w:val="hybridMultilevel"/>
    <w:tmpl w:val="C9D0BA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F80FF6"/>
    <w:multiLevelType w:val="hybridMultilevel"/>
    <w:tmpl w:val="2DD6F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D63EE7"/>
    <w:multiLevelType w:val="hybridMultilevel"/>
    <w:tmpl w:val="C9043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123FA4"/>
    <w:multiLevelType w:val="hybridMultilevel"/>
    <w:tmpl w:val="8A5ED084"/>
    <w:lvl w:ilvl="0" w:tplc="1308950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407E24"/>
    <w:multiLevelType w:val="hybridMultilevel"/>
    <w:tmpl w:val="0D501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F73BE6"/>
    <w:multiLevelType w:val="hybridMultilevel"/>
    <w:tmpl w:val="6D0E4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EF37E3"/>
    <w:multiLevelType w:val="multilevel"/>
    <w:tmpl w:val="60E48D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664D05"/>
    <w:multiLevelType w:val="hybridMultilevel"/>
    <w:tmpl w:val="178493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F0B8E"/>
    <w:multiLevelType w:val="hybridMultilevel"/>
    <w:tmpl w:val="3D74DB14"/>
    <w:lvl w:ilvl="0" w:tplc="0D50FDD4">
      <w:start w:val="4"/>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8EC6B9A"/>
    <w:multiLevelType w:val="hybridMultilevel"/>
    <w:tmpl w:val="2F24D110"/>
    <w:lvl w:ilvl="0" w:tplc="0D50FDD4">
      <w:start w:val="4"/>
      <w:numFmt w:val="decimal"/>
      <w:lvlText w:val="%1."/>
      <w:lvlJc w:val="left"/>
      <w:pPr>
        <w:ind w:left="2160" w:hanging="360"/>
      </w:pPr>
      <w:rPr>
        <w:rFonts w:hint="default"/>
        <w:b w:val="0"/>
      </w:rPr>
    </w:lvl>
    <w:lvl w:ilvl="1" w:tplc="10D89370">
      <w:start w:val="4"/>
      <w:numFmt w:val="decimal"/>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841863"/>
    <w:multiLevelType w:val="hybridMultilevel"/>
    <w:tmpl w:val="E5FA5C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9E10EFF"/>
    <w:multiLevelType w:val="hybridMultilevel"/>
    <w:tmpl w:val="ECD413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6656AA"/>
    <w:multiLevelType w:val="hybridMultilevel"/>
    <w:tmpl w:val="4D54ED72"/>
    <w:lvl w:ilvl="0" w:tplc="D9C26878">
      <w:start w:val="1"/>
      <w:numFmt w:val="decimal"/>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BF35CE4"/>
    <w:multiLevelType w:val="hybridMultilevel"/>
    <w:tmpl w:val="0FEA0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12045"/>
    <w:multiLevelType w:val="hybridMultilevel"/>
    <w:tmpl w:val="CB204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9A31DC"/>
    <w:multiLevelType w:val="hybridMultilevel"/>
    <w:tmpl w:val="1D9EA1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5C4EA0"/>
    <w:multiLevelType w:val="hybridMultilevel"/>
    <w:tmpl w:val="8CCE5DA6"/>
    <w:lvl w:ilvl="0" w:tplc="42BA2EA6">
      <w:start w:val="1"/>
      <w:numFmt w:val="decimal"/>
      <w:lvlText w:val="%1."/>
      <w:lvlJc w:val="left"/>
      <w:pPr>
        <w:ind w:left="63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361AF9"/>
    <w:multiLevelType w:val="hybridMultilevel"/>
    <w:tmpl w:val="CF847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2E36FE"/>
    <w:multiLevelType w:val="hybridMultilevel"/>
    <w:tmpl w:val="F1749D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8E3BE9"/>
    <w:multiLevelType w:val="hybridMultilevel"/>
    <w:tmpl w:val="3FE0D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0F7A6A"/>
    <w:multiLevelType w:val="hybridMultilevel"/>
    <w:tmpl w:val="15048CF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70112F"/>
    <w:multiLevelType w:val="hybridMultilevel"/>
    <w:tmpl w:val="2EC46724"/>
    <w:lvl w:ilvl="0" w:tplc="A3EC145A">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6102086"/>
    <w:multiLevelType w:val="hybridMultilevel"/>
    <w:tmpl w:val="E9A29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73D3420"/>
    <w:multiLevelType w:val="hybridMultilevel"/>
    <w:tmpl w:val="7496313A"/>
    <w:lvl w:ilvl="0" w:tplc="8B02576A">
      <w:start w:val="5"/>
      <w:numFmt w:val="decimal"/>
      <w:lvlText w:val="%1."/>
      <w:lvlJc w:val="left"/>
      <w:pPr>
        <w:ind w:left="2160" w:hanging="360"/>
      </w:pPr>
      <w:rPr>
        <w:rFonts w:hint="default"/>
        <w:b w:val="0"/>
      </w:rPr>
    </w:lvl>
    <w:lvl w:ilvl="1" w:tplc="E252F31C">
      <w:start w:val="5"/>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B53C4D"/>
    <w:multiLevelType w:val="hybridMultilevel"/>
    <w:tmpl w:val="0C6009C2"/>
    <w:lvl w:ilvl="0" w:tplc="2D08F82E">
      <w:start w:val="26"/>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35E11"/>
    <w:multiLevelType w:val="hybridMultilevel"/>
    <w:tmpl w:val="65BC6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8"/>
  </w:num>
  <w:num w:numId="4">
    <w:abstractNumId w:val="32"/>
  </w:num>
  <w:num w:numId="5">
    <w:abstractNumId w:val="14"/>
  </w:num>
  <w:num w:numId="6">
    <w:abstractNumId w:val="16"/>
  </w:num>
  <w:num w:numId="7">
    <w:abstractNumId w:val="11"/>
  </w:num>
  <w:num w:numId="8">
    <w:abstractNumId w:val="26"/>
  </w:num>
  <w:num w:numId="9">
    <w:abstractNumId w:val="1"/>
  </w:num>
  <w:num w:numId="10">
    <w:abstractNumId w:val="5"/>
  </w:num>
  <w:num w:numId="11">
    <w:abstractNumId w:val="25"/>
  </w:num>
  <w:num w:numId="12">
    <w:abstractNumId w:val="34"/>
  </w:num>
  <w:num w:numId="13">
    <w:abstractNumId w:val="0"/>
  </w:num>
  <w:num w:numId="14">
    <w:abstractNumId w:val="10"/>
  </w:num>
  <w:num w:numId="15">
    <w:abstractNumId w:val="19"/>
  </w:num>
  <w:num w:numId="16">
    <w:abstractNumId w:val="6"/>
  </w:num>
  <w:num w:numId="17">
    <w:abstractNumId w:val="7"/>
  </w:num>
  <w:num w:numId="18">
    <w:abstractNumId w:val="9"/>
  </w:num>
  <w:num w:numId="19">
    <w:abstractNumId w:val="27"/>
  </w:num>
  <w:num w:numId="20">
    <w:abstractNumId w:val="21"/>
  </w:num>
  <w:num w:numId="21">
    <w:abstractNumId w:val="17"/>
  </w:num>
  <w:num w:numId="22">
    <w:abstractNumId w:val="8"/>
  </w:num>
  <w:num w:numId="23">
    <w:abstractNumId w:val="3"/>
  </w:num>
  <w:num w:numId="24">
    <w:abstractNumId w:val="35"/>
  </w:num>
  <w:num w:numId="25">
    <w:abstractNumId w:val="20"/>
  </w:num>
  <w:num w:numId="26">
    <w:abstractNumId w:val="2"/>
  </w:num>
  <w:num w:numId="27">
    <w:abstractNumId w:val="4"/>
  </w:num>
  <w:num w:numId="28">
    <w:abstractNumId w:val="30"/>
  </w:num>
  <w:num w:numId="29">
    <w:abstractNumId w:val="39"/>
  </w:num>
  <w:num w:numId="30">
    <w:abstractNumId w:val="12"/>
  </w:num>
  <w:num w:numId="31">
    <w:abstractNumId w:val="28"/>
  </w:num>
  <w:num w:numId="32">
    <w:abstractNumId w:val="23"/>
  </w:num>
  <w:num w:numId="33">
    <w:abstractNumId w:val="31"/>
  </w:num>
  <w:num w:numId="34">
    <w:abstractNumId w:val="18"/>
  </w:num>
  <w:num w:numId="35">
    <w:abstractNumId w:val="24"/>
  </w:num>
  <w:num w:numId="36">
    <w:abstractNumId w:val="13"/>
  </w:num>
  <w:num w:numId="37">
    <w:abstractNumId w:val="15"/>
  </w:num>
  <w:num w:numId="38">
    <w:abstractNumId w:val="36"/>
  </w:num>
  <w:num w:numId="39">
    <w:abstractNumId w:val="37"/>
  </w:num>
  <w:num w:numId="40">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17965"/>
    <w:rsid w:val="00024496"/>
    <w:rsid w:val="0005385B"/>
    <w:rsid w:val="000825CD"/>
    <w:rsid w:val="000A4E21"/>
    <w:rsid w:val="000B56C0"/>
    <w:rsid w:val="000C457F"/>
    <w:rsid w:val="000E29FA"/>
    <w:rsid w:val="001074C1"/>
    <w:rsid w:val="00114847"/>
    <w:rsid w:val="00137133"/>
    <w:rsid w:val="00152305"/>
    <w:rsid w:val="00163B5B"/>
    <w:rsid w:val="001701D6"/>
    <w:rsid w:val="0018231E"/>
    <w:rsid w:val="00182506"/>
    <w:rsid w:val="00182DB8"/>
    <w:rsid w:val="00183292"/>
    <w:rsid w:val="00195F45"/>
    <w:rsid w:val="001A4ED7"/>
    <w:rsid w:val="001B39A5"/>
    <w:rsid w:val="001D333B"/>
    <w:rsid w:val="002044AB"/>
    <w:rsid w:val="00207DC2"/>
    <w:rsid w:val="00231005"/>
    <w:rsid w:val="00252578"/>
    <w:rsid w:val="00252F26"/>
    <w:rsid w:val="002632EF"/>
    <w:rsid w:val="00276823"/>
    <w:rsid w:val="00291721"/>
    <w:rsid w:val="002D4629"/>
    <w:rsid w:val="002D5123"/>
    <w:rsid w:val="002D796D"/>
    <w:rsid w:val="002E6254"/>
    <w:rsid w:val="00315D95"/>
    <w:rsid w:val="003218FF"/>
    <w:rsid w:val="00343D81"/>
    <w:rsid w:val="00353A4A"/>
    <w:rsid w:val="00364D3B"/>
    <w:rsid w:val="00384654"/>
    <w:rsid w:val="00385134"/>
    <w:rsid w:val="003C6291"/>
    <w:rsid w:val="003D6814"/>
    <w:rsid w:val="004119CC"/>
    <w:rsid w:val="0041260F"/>
    <w:rsid w:val="0042304E"/>
    <w:rsid w:val="00432C32"/>
    <w:rsid w:val="0044107A"/>
    <w:rsid w:val="00444F7C"/>
    <w:rsid w:val="00453AB1"/>
    <w:rsid w:val="00455F1B"/>
    <w:rsid w:val="00485F34"/>
    <w:rsid w:val="0049447B"/>
    <w:rsid w:val="004A7C39"/>
    <w:rsid w:val="004E3C16"/>
    <w:rsid w:val="005436A1"/>
    <w:rsid w:val="00552E30"/>
    <w:rsid w:val="00557802"/>
    <w:rsid w:val="00560091"/>
    <w:rsid w:val="00574962"/>
    <w:rsid w:val="00593511"/>
    <w:rsid w:val="00594A25"/>
    <w:rsid w:val="005C3389"/>
    <w:rsid w:val="005D5C20"/>
    <w:rsid w:val="005E43F9"/>
    <w:rsid w:val="005F2CA3"/>
    <w:rsid w:val="005F6CC0"/>
    <w:rsid w:val="00615133"/>
    <w:rsid w:val="00620BC0"/>
    <w:rsid w:val="0064189C"/>
    <w:rsid w:val="00650D6A"/>
    <w:rsid w:val="00681689"/>
    <w:rsid w:val="00685CFF"/>
    <w:rsid w:val="006B525A"/>
    <w:rsid w:val="006C5704"/>
    <w:rsid w:val="00737340"/>
    <w:rsid w:val="007637CD"/>
    <w:rsid w:val="007873F8"/>
    <w:rsid w:val="00791EED"/>
    <w:rsid w:val="007952C0"/>
    <w:rsid w:val="007B1A23"/>
    <w:rsid w:val="007B5EBC"/>
    <w:rsid w:val="007B7FF5"/>
    <w:rsid w:val="007C3D17"/>
    <w:rsid w:val="007E4D90"/>
    <w:rsid w:val="007E6AB9"/>
    <w:rsid w:val="007E7FF7"/>
    <w:rsid w:val="00800B76"/>
    <w:rsid w:val="00801E84"/>
    <w:rsid w:val="00852816"/>
    <w:rsid w:val="00867C2D"/>
    <w:rsid w:val="00877FB6"/>
    <w:rsid w:val="00880D36"/>
    <w:rsid w:val="00897B67"/>
    <w:rsid w:val="00897EB9"/>
    <w:rsid w:val="008C0C03"/>
    <w:rsid w:val="008C2D6F"/>
    <w:rsid w:val="008D6A79"/>
    <w:rsid w:val="008E2099"/>
    <w:rsid w:val="008E6453"/>
    <w:rsid w:val="008F67F2"/>
    <w:rsid w:val="008F7A65"/>
    <w:rsid w:val="00942B81"/>
    <w:rsid w:val="009806EB"/>
    <w:rsid w:val="00981060"/>
    <w:rsid w:val="00994481"/>
    <w:rsid w:val="009B085C"/>
    <w:rsid w:val="009D6170"/>
    <w:rsid w:val="009E2A73"/>
    <w:rsid w:val="009E481B"/>
    <w:rsid w:val="009E7786"/>
    <w:rsid w:val="00A03605"/>
    <w:rsid w:val="00A1777E"/>
    <w:rsid w:val="00A741C2"/>
    <w:rsid w:val="00A754D4"/>
    <w:rsid w:val="00AA3551"/>
    <w:rsid w:val="00B118C8"/>
    <w:rsid w:val="00B16ED5"/>
    <w:rsid w:val="00B170FB"/>
    <w:rsid w:val="00B20E72"/>
    <w:rsid w:val="00B37F8A"/>
    <w:rsid w:val="00B40375"/>
    <w:rsid w:val="00B62922"/>
    <w:rsid w:val="00B631CF"/>
    <w:rsid w:val="00B8489D"/>
    <w:rsid w:val="00B907AD"/>
    <w:rsid w:val="00BB2B2A"/>
    <w:rsid w:val="00BB4F68"/>
    <w:rsid w:val="00BC58D6"/>
    <w:rsid w:val="00BD22F1"/>
    <w:rsid w:val="00C133E6"/>
    <w:rsid w:val="00C3700B"/>
    <w:rsid w:val="00C42BBA"/>
    <w:rsid w:val="00C44364"/>
    <w:rsid w:val="00C56904"/>
    <w:rsid w:val="00C6666C"/>
    <w:rsid w:val="00C70A1B"/>
    <w:rsid w:val="00C74EC3"/>
    <w:rsid w:val="00C75086"/>
    <w:rsid w:val="00C91E7E"/>
    <w:rsid w:val="00CA1C39"/>
    <w:rsid w:val="00CB5FDC"/>
    <w:rsid w:val="00CB6067"/>
    <w:rsid w:val="00CD13EC"/>
    <w:rsid w:val="00CD7A39"/>
    <w:rsid w:val="00CE5555"/>
    <w:rsid w:val="00CF49CE"/>
    <w:rsid w:val="00D01899"/>
    <w:rsid w:val="00D34D21"/>
    <w:rsid w:val="00DB7595"/>
    <w:rsid w:val="00DC2276"/>
    <w:rsid w:val="00DD74FD"/>
    <w:rsid w:val="00DE7CBB"/>
    <w:rsid w:val="00DF0A61"/>
    <w:rsid w:val="00DF303F"/>
    <w:rsid w:val="00E12D07"/>
    <w:rsid w:val="00E16749"/>
    <w:rsid w:val="00E427AB"/>
    <w:rsid w:val="00E73E69"/>
    <w:rsid w:val="00E766EA"/>
    <w:rsid w:val="00E8790E"/>
    <w:rsid w:val="00E9371D"/>
    <w:rsid w:val="00EA0D14"/>
    <w:rsid w:val="00EB4ECB"/>
    <w:rsid w:val="00EC1F27"/>
    <w:rsid w:val="00EC29A4"/>
    <w:rsid w:val="00EE0A6F"/>
    <w:rsid w:val="00EE17A3"/>
    <w:rsid w:val="00EF0520"/>
    <w:rsid w:val="00EF6576"/>
    <w:rsid w:val="00F50315"/>
    <w:rsid w:val="00F53ECA"/>
    <w:rsid w:val="00F54819"/>
    <w:rsid w:val="00F6183C"/>
    <w:rsid w:val="00F94A56"/>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FE9A04D"/>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B907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961278">
      <w:bodyDiv w:val="1"/>
      <w:marLeft w:val="0"/>
      <w:marRight w:val="0"/>
      <w:marTop w:val="0"/>
      <w:marBottom w:val="0"/>
      <w:divBdr>
        <w:top w:val="none" w:sz="0" w:space="0" w:color="auto"/>
        <w:left w:val="none" w:sz="0" w:space="0" w:color="auto"/>
        <w:bottom w:val="none" w:sz="0" w:space="0" w:color="auto"/>
        <w:right w:val="none" w:sz="0" w:space="0" w:color="auto"/>
      </w:divBdr>
    </w:div>
    <w:div w:id="147012542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www.infoworld.com/article/3239666/what-is-jenkins-the-ci-server-explained.html" TargetMode="External"/><Relationship Id="rId21" Type="http://schemas.openxmlformats.org/officeDocument/2006/relationships/hyperlink" Target="https://www.dotnettricks.com/learn/azure/getting-started-with-microsoft-azure-platform" TargetMode="External"/><Relationship Id="rId34" Type="http://schemas.openxmlformats.org/officeDocument/2006/relationships/hyperlink" Target="https://tech.vccloud.vn/jenkins-la-gi-mo-hinh-kiem-tra-code-tu-dong-noi-tieng-2018122210502845.htm" TargetMode="External"/><Relationship Id="rId42" Type="http://schemas.openxmlformats.org/officeDocument/2006/relationships/hyperlink" Target="https://www.edureka.co/blog/what-is-jenkins/" TargetMode="External"/><Relationship Id="rId47" Type="http://schemas.openxmlformats.org/officeDocument/2006/relationships/hyperlink" Target="https://www.edureka.co/blog/what-is-azure/" TargetMode="External"/><Relationship Id="rId50" Type="http://schemas.openxmlformats.org/officeDocument/2006/relationships/hyperlink" Target="https://www.edureka.co/blog/microsoft-azure-tutorial" TargetMode="External"/><Relationship Id="rId55" Type="http://schemas.openxmlformats.org/officeDocument/2006/relationships/hyperlink" Target="https://www.sqlshack.com/different-azure-storage-types-file-blob-queue-table/" TargetMode="External"/><Relationship Id="rId63" Type="http://schemas.openxmlformats.org/officeDocument/2006/relationships/hyperlink" Target="https://www.quora.com/What-is-Microsoft-Azure-and-its-use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oftware_as_a_service" TargetMode="External"/><Relationship Id="rId32" Type="http://schemas.openxmlformats.org/officeDocument/2006/relationships/hyperlink" Target="https://viblo.asia/p/continuous-integration-with-jenkins-bai-1-gioi-thieu-ve-ci-va-jenkins-OeVKBggEZkW" TargetMode="External"/><Relationship Id="rId37" Type="http://schemas.openxmlformats.org/officeDocument/2006/relationships/hyperlink" Target="https://guides.github.com/activities/hello-world/" TargetMode="External"/><Relationship Id="rId40" Type="http://schemas.openxmlformats.org/officeDocument/2006/relationships/hyperlink" Target="https://dev.to/bugfenderapp/what-is-jenkins-and-why-should-you-be-using-it-2pe" TargetMode="External"/><Relationship Id="rId45" Type="http://schemas.openxmlformats.org/officeDocument/2006/relationships/hyperlink" Target="https://www.sumologic.com/brief/what-is-azure/" TargetMode="External"/><Relationship Id="rId53" Type="http://schemas.openxmlformats.org/officeDocument/2006/relationships/hyperlink" Target="https://cloudacademy.com/blog/azure-storage-service-overview/" TargetMode="External"/><Relationship Id="rId58" Type="http://schemas.openxmlformats.org/officeDocument/2006/relationships/hyperlink" Target="https://blog.cloudpassage.com/2019/02/28/securing-azure-virtual-network/"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Platform_as_a_service" TargetMode="External"/><Relationship Id="rId28" Type="http://schemas.openxmlformats.org/officeDocument/2006/relationships/hyperlink" Target="https://docs.microsoft.com/en-us/azure/storage/common/storage-redundancy-lrs" TargetMode="External"/><Relationship Id="rId36" Type="http://schemas.openxmlformats.org/officeDocument/2006/relationships/hyperlink" Target="https://help.github.com/en/enterprise/2.17/user/articles/github-glossary" TargetMode="External"/><Relationship Id="rId49" Type="http://schemas.openxmlformats.org/officeDocument/2006/relationships/hyperlink" Target="https://blog.rackspace.com/explaining-microsoft-azure-virtual-machines-to-a-windows-sysadmin" TargetMode="External"/><Relationship Id="rId57" Type="http://schemas.openxmlformats.org/officeDocument/2006/relationships/hyperlink" Target="https://searchcloudcomputing.techtarget.com/feature/Words-to-go-Microsoft-Azure-networking-services" TargetMode="External"/><Relationship Id="rId61" Type="http://schemas.openxmlformats.org/officeDocument/2006/relationships/hyperlink" Target="https://jenkins.io/doc/pipeline/tour/getting-started/"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csc.edu.vn/lap-trinh-va-csdl/tin-tuc/kien-thuc-lap-trinh/Git-la-gi--Nhung-khai-niem-co-ban-khi-lam-viec-tren-Git-4133" TargetMode="External"/><Relationship Id="rId44" Type="http://schemas.openxmlformats.org/officeDocument/2006/relationships/hyperlink" Target="https://ccbtechnology.com/what-microsoft-azure-is-and-why-it-matters/" TargetMode="External"/><Relationship Id="rId52" Type="http://schemas.openxmlformats.org/officeDocument/2006/relationships/hyperlink" Target="https://www.petri.com/understanding-azure-storage-storage-types-redundancy" TargetMode="External"/><Relationship Id="rId60" Type="http://schemas.openxmlformats.org/officeDocument/2006/relationships/hyperlink" Target="https://en.wikipedia.org/wiki/Jenkins_(software)" TargetMode="External"/><Relationship Id="rId65" Type="http://schemas.openxmlformats.org/officeDocument/2006/relationships/hyperlink" Target="https://www.tutorialspoint.com/microsoft_azure/microsoft_azure_storage.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wikipedia.org/wiki/Infrastructure_as_a_service"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viblo.asia/p/tim-hieu-ve-microsoft-azure-azure-storage-phan-1-maGK7j0M5j2" TargetMode="External"/><Relationship Id="rId43" Type="http://schemas.openxmlformats.org/officeDocument/2006/relationships/hyperlink" Target="https://searchcloudcomputing.techtarget.com/definition/Windows-Azure" TargetMode="External"/><Relationship Id="rId48" Type="http://schemas.openxmlformats.org/officeDocument/2006/relationships/hyperlink" Target="https://www.nigelfrank.com/blog/microsoft-azure-virtual-machines-for-the-confused/" TargetMode="External"/><Relationship Id="rId56" Type="http://schemas.openxmlformats.org/officeDocument/2006/relationships/hyperlink" Target="https://www.edureka.co/blog/azure-virtual-network-tutorial/" TargetMode="External"/><Relationship Id="rId64" Type="http://schemas.openxmlformats.org/officeDocument/2006/relationships/hyperlink" Target="https://en.wikipedia.org/wiki/Microsoft_Azure" TargetMode="External"/><Relationship Id="rId8" Type="http://schemas.openxmlformats.org/officeDocument/2006/relationships/image" Target="media/image1.png"/><Relationship Id="rId51" Type="http://schemas.openxmlformats.org/officeDocument/2006/relationships/hyperlink" Target="https://www.edureka.co/blog/azure-storage-tutoria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viblo.asia/p/gioi-thieu-ve-jenkins-mot-open-source-continuous-integration-server-zb7vDV0OMjKd" TargetMode="External"/><Relationship Id="rId38" Type="http://schemas.openxmlformats.org/officeDocument/2006/relationships/hyperlink" Target="https://kinsta.com/knowledgebase/what-is-github/" TargetMode="External"/><Relationship Id="rId46" Type="http://schemas.openxmlformats.org/officeDocument/2006/relationships/hyperlink" Target="https://blog.5nine.com/what-is-microsoft-azure" TargetMode="External"/><Relationship Id="rId59" Type="http://schemas.openxmlformats.org/officeDocument/2006/relationships/hyperlink" Target="https://www.guru99.com/jenkin-continuous-integration.html" TargetMode="External"/><Relationship Id="rId67" Type="http://schemas.openxmlformats.org/officeDocument/2006/relationships/fontTable" Target="fontTable.xml"/><Relationship Id="rId20" Type="http://schemas.openxmlformats.org/officeDocument/2006/relationships/hyperlink" Target="https://www.dotnettricks.com/learn/azure/getting-started-with-microsoft-azure-platform" TargetMode="External"/><Relationship Id="rId41" Type="http://schemas.openxmlformats.org/officeDocument/2006/relationships/hyperlink" Target="https://www.edureka.co/blog/jenkins-tutorial/" TargetMode="External"/><Relationship Id="rId54" Type="http://schemas.openxmlformats.org/officeDocument/2006/relationships/hyperlink" Target="https://www.cloudberrylab.com/resources/blog/microsoft-azure-storage-types-explained/" TargetMode="External"/><Relationship Id="rId62" Type="http://schemas.openxmlformats.org/officeDocument/2006/relationships/hyperlink" Target="https://www.quora.com/What-is-Jenkins-When-and-why-is-it-us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1FECE-EA12-41FF-9899-5CB70E5F3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2183</TotalTime>
  <Pages>46</Pages>
  <Words>8842</Words>
  <Characters>50406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Nguyen, Hung Thien</cp:lastModifiedBy>
  <cp:revision>83</cp:revision>
  <dcterms:created xsi:type="dcterms:W3CDTF">2019-06-10T06:25:00Z</dcterms:created>
  <dcterms:modified xsi:type="dcterms:W3CDTF">2019-06-18T07:50:00Z</dcterms:modified>
</cp:coreProperties>
</file>